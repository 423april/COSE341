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9DC" w:rsidRPr="006F21BD" w:rsidRDefault="006F21BD">
      <w:pPr>
        <w:pStyle w:val="a5"/>
        <w:rPr>
          <w:rFonts w:asciiTheme="majorHAnsi" w:eastAsia="바탕체" w:hAnsiTheme="majorHAnsi" w:cstheme="majorHAnsi"/>
          <w:lang w:val="en-US"/>
        </w:rPr>
      </w:pPr>
      <w:r>
        <w:t xml:space="preserve">COSE341-01 </w:t>
      </w:r>
      <w:r w:rsidRPr="006F21BD">
        <w:rPr>
          <w:rFonts w:ascii="Nanum Myeongjo" w:eastAsia="Nanum Myeongjo" w:hAnsi="Nanum Myeongjo" w:hint="eastAsia"/>
          <w:lang w:val="en-US"/>
        </w:rPr>
        <w:t>운영체제</w:t>
      </w:r>
      <w:r>
        <w:rPr>
          <w:rFonts w:ascii="Nanum Myeongjo" w:eastAsia="Nanum Myeongjo" w:hAnsi="Nanum Myeongjo" w:hint="eastAsia"/>
          <w:lang w:val="en-US"/>
        </w:rPr>
        <w:t xml:space="preserve"> </w:t>
      </w:r>
      <w:r>
        <w:rPr>
          <w:rFonts w:asciiTheme="majorHAnsi" w:eastAsia="Nanum Myeongjo" w:hAnsiTheme="majorHAnsi" w:cstheme="majorHAnsi" w:hint="cs"/>
          <w:lang w:val="en-US"/>
        </w:rPr>
        <w:t>T</w:t>
      </w:r>
      <w:r>
        <w:rPr>
          <w:rFonts w:asciiTheme="majorHAnsi" w:eastAsia="Nanum Myeongjo" w:hAnsiTheme="majorHAnsi" w:cstheme="majorHAnsi"/>
          <w:lang w:val="en-US"/>
        </w:rPr>
        <w:t>erm Project</w:t>
      </w:r>
    </w:p>
    <w:p w:rsidR="00CC69DC" w:rsidRDefault="006F21BD">
      <w:pPr>
        <w:pStyle w:val="a6"/>
      </w:pPr>
      <w:r>
        <w:t>CPU Scheduling Simulator</w:t>
      </w:r>
    </w:p>
    <w:p w:rsidR="00CC69DC" w:rsidRPr="006F21BD" w:rsidRDefault="006F21BD">
      <w:pPr>
        <w:pStyle w:val="aa"/>
        <w:rPr>
          <w:rFonts w:ascii="Nanum Myeongjo" w:eastAsia="Nanum Myeongjo" w:hAnsi="Nanum Myeongjo" w:hint="eastAsia"/>
        </w:rPr>
      </w:pPr>
      <w:r w:rsidRPr="006F21BD">
        <w:rPr>
          <w:rFonts w:ascii="Nanum Myeongjo" w:eastAsia="Nanum Myeongjo" w:hAnsi="Nanum Myeongjo"/>
        </w:rPr>
        <w:t>2016320128</w:t>
      </w:r>
      <w:r w:rsidRPr="006F21BD">
        <w:rPr>
          <w:rFonts w:ascii="Nanum Myeongjo" w:eastAsia="Nanum Myeongjo" w:hAnsi="Nanum Myeongjo" w:hint="eastAsia"/>
        </w:rPr>
        <w:t xml:space="preserve"> 컴퓨터학과 </w:t>
      </w:r>
      <w:proofErr w:type="spellStart"/>
      <w:r w:rsidRPr="006F21BD">
        <w:rPr>
          <w:rFonts w:ascii="Nanum Myeongjo" w:eastAsia="Nanum Myeongjo" w:hAnsi="Nanum Myeongjo" w:hint="eastAsia"/>
        </w:rPr>
        <w:t>이수민</w:t>
      </w:r>
      <w:proofErr w:type="spellEnd"/>
    </w:p>
    <w:p w:rsidR="004C0189" w:rsidRDefault="006F21BD" w:rsidP="004C0189">
      <w:pPr>
        <w:ind w:left="720" w:firstLine="720"/>
        <w:rPr>
          <w:rFonts w:ascii="Nanum Myeongjo" w:eastAsia="Nanum Myeongjo" w:hAnsi="Nanum Myeongjo"/>
        </w:rPr>
      </w:pPr>
      <w:r>
        <w:rPr>
          <w:noProof/>
        </w:rPr>
        <w:drawing>
          <wp:inline distT="0" distB="0" distL="0" distR="0">
            <wp:extent cx="3784600" cy="3784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blem_01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9DC" w:rsidRPr="004C0189" w:rsidRDefault="006F21BD" w:rsidP="004C0189">
      <w:pPr>
        <w:jc w:val="both"/>
        <w:rPr>
          <w:rFonts w:asciiTheme="minorHAnsi" w:eastAsiaTheme="minorEastAsia" w:hAnsiTheme="minorHAnsi"/>
        </w:rPr>
      </w:pPr>
      <w:r>
        <w:rPr>
          <w:rFonts w:ascii="Nanum Myeongjo" w:eastAsia="Nanum Myeongjo" w:hAnsi="Nanum Myeongjo" w:hint="eastAsia"/>
        </w:rPr>
        <w:t>목차</w:t>
      </w:r>
    </w:p>
    <w:p w:rsidR="004C0189" w:rsidRPr="004C0189" w:rsidRDefault="004C0189" w:rsidP="00265BDF">
      <w:pPr>
        <w:pStyle w:val="a"/>
        <w:jc w:val="both"/>
      </w:pPr>
      <w:r w:rsidRPr="004C0189">
        <w:rPr>
          <w:lang w:val="en-US"/>
        </w:rPr>
        <w:t>CPU Scheduling</w:t>
      </w:r>
      <w:r w:rsidRPr="004C0189">
        <w:rPr>
          <w:rFonts w:hint="eastAsia"/>
          <w:lang w:val="en-US"/>
        </w:rPr>
        <w:t xml:space="preserve"> </w:t>
      </w:r>
    </w:p>
    <w:p w:rsidR="004C0189" w:rsidRPr="004C0189" w:rsidRDefault="004C0189" w:rsidP="004C0189">
      <w:pPr>
        <w:pStyle w:val="a"/>
        <w:jc w:val="both"/>
      </w:pPr>
      <w:r w:rsidRPr="004C0189">
        <w:rPr>
          <w:rFonts w:hint="eastAsia"/>
          <w:lang w:val="en-US"/>
        </w:rPr>
        <w:t>기존</w:t>
      </w:r>
      <w:r w:rsidRPr="004C0189">
        <w:rPr>
          <w:rFonts w:hint="eastAsia"/>
          <w:lang w:val="en-US"/>
        </w:rPr>
        <w:t xml:space="preserve"> </w:t>
      </w:r>
      <w:r w:rsidRPr="004C0189">
        <w:rPr>
          <w:rFonts w:hint="eastAsia"/>
          <w:lang w:val="en-US"/>
        </w:rPr>
        <w:t>시뮬레이터</w:t>
      </w:r>
      <w:r w:rsidRPr="004C0189">
        <w:rPr>
          <w:rFonts w:hint="eastAsia"/>
          <w:lang w:val="en-US"/>
        </w:rPr>
        <w:t xml:space="preserve"> </w:t>
      </w:r>
      <w:r w:rsidRPr="004C0189">
        <w:rPr>
          <w:rFonts w:hint="eastAsia"/>
          <w:lang w:val="en-US"/>
        </w:rPr>
        <w:t>소개</w:t>
      </w:r>
    </w:p>
    <w:p w:rsidR="004C0189" w:rsidRPr="004C0189" w:rsidRDefault="004C0189" w:rsidP="004C0189">
      <w:pPr>
        <w:pStyle w:val="a"/>
        <w:jc w:val="both"/>
      </w:pPr>
      <w:r w:rsidRPr="004C0189">
        <w:rPr>
          <w:rFonts w:hint="eastAsia"/>
          <w:lang w:val="en-US"/>
        </w:rPr>
        <w:t>본인이</w:t>
      </w:r>
      <w:r w:rsidRPr="004C0189">
        <w:rPr>
          <w:rFonts w:hint="eastAsia"/>
          <w:lang w:val="en-US"/>
        </w:rPr>
        <w:t xml:space="preserve"> </w:t>
      </w:r>
      <w:r w:rsidRPr="004C0189">
        <w:rPr>
          <w:rFonts w:hint="eastAsia"/>
          <w:lang w:val="en-US"/>
        </w:rPr>
        <w:t>설계한</w:t>
      </w:r>
      <w:r w:rsidRPr="004C0189">
        <w:rPr>
          <w:rFonts w:hint="eastAsia"/>
          <w:lang w:val="en-US"/>
        </w:rPr>
        <w:t xml:space="preserve"> </w:t>
      </w:r>
      <w:r w:rsidRPr="004C0189">
        <w:rPr>
          <w:rFonts w:hint="eastAsia"/>
          <w:lang w:val="en-US"/>
        </w:rPr>
        <w:t>시뮬레이터</w:t>
      </w:r>
      <w:r w:rsidRPr="004C0189">
        <w:rPr>
          <w:rFonts w:hint="eastAsia"/>
          <w:lang w:val="en-US"/>
        </w:rPr>
        <w:t xml:space="preserve"> </w:t>
      </w:r>
      <w:r w:rsidRPr="004C0189">
        <w:rPr>
          <w:rFonts w:hint="eastAsia"/>
          <w:lang w:val="en-US"/>
        </w:rPr>
        <w:t>설명</w:t>
      </w:r>
    </w:p>
    <w:p w:rsidR="004C0189" w:rsidRPr="004C0189" w:rsidRDefault="004C0189" w:rsidP="004C0189">
      <w:pPr>
        <w:pStyle w:val="a"/>
        <w:jc w:val="both"/>
      </w:pPr>
      <w:r w:rsidRPr="004C0189">
        <w:rPr>
          <w:rFonts w:hint="eastAsia"/>
        </w:rPr>
        <w:t>실행</w:t>
      </w:r>
      <w:r w:rsidRPr="004C0189">
        <w:rPr>
          <w:rFonts w:hint="eastAsia"/>
        </w:rPr>
        <w:t xml:space="preserve"> </w:t>
      </w:r>
      <w:r w:rsidRPr="004C0189">
        <w:rPr>
          <w:rFonts w:hint="eastAsia"/>
        </w:rPr>
        <w:t>결과</w:t>
      </w:r>
    </w:p>
    <w:p w:rsidR="004C0189" w:rsidRPr="004C0189" w:rsidRDefault="004C0189" w:rsidP="004C0189">
      <w:pPr>
        <w:pStyle w:val="a"/>
        <w:jc w:val="both"/>
      </w:pPr>
      <w:r w:rsidRPr="004C0189">
        <w:rPr>
          <w:rFonts w:hint="eastAsia"/>
        </w:rPr>
        <w:t>알고리즘</w:t>
      </w:r>
      <w:r w:rsidRPr="004C0189">
        <w:rPr>
          <w:rFonts w:hint="eastAsia"/>
        </w:rPr>
        <w:t xml:space="preserve"> </w:t>
      </w:r>
      <w:r w:rsidRPr="004C0189">
        <w:rPr>
          <w:rFonts w:hint="eastAsia"/>
        </w:rPr>
        <w:t>간</w:t>
      </w:r>
      <w:r w:rsidRPr="004C0189">
        <w:rPr>
          <w:rFonts w:hint="eastAsia"/>
        </w:rPr>
        <w:t xml:space="preserve"> </w:t>
      </w:r>
      <w:r w:rsidRPr="004C0189">
        <w:rPr>
          <w:rFonts w:hint="eastAsia"/>
        </w:rPr>
        <w:t>비교분석</w:t>
      </w:r>
    </w:p>
    <w:p w:rsidR="004C0189" w:rsidRDefault="004C0189" w:rsidP="004C0189">
      <w:pPr>
        <w:pStyle w:val="a"/>
        <w:jc w:val="both"/>
      </w:pPr>
      <w:r w:rsidRPr="004C0189">
        <w:rPr>
          <w:rFonts w:hint="eastAsia"/>
        </w:rPr>
        <w:t>프로젝트</w:t>
      </w:r>
      <w:r w:rsidRPr="004C0189">
        <w:rPr>
          <w:rFonts w:hint="eastAsia"/>
        </w:rPr>
        <w:t xml:space="preserve"> </w:t>
      </w:r>
      <w:r w:rsidRPr="004C0189">
        <w:rPr>
          <w:rFonts w:hint="eastAsia"/>
        </w:rPr>
        <w:t>소감</w:t>
      </w:r>
      <w:r w:rsidRPr="004C0189">
        <w:rPr>
          <w:rFonts w:hint="eastAsia"/>
        </w:rPr>
        <w:t xml:space="preserve"> </w:t>
      </w:r>
      <w:r w:rsidRPr="004C0189">
        <w:rPr>
          <w:rFonts w:hint="eastAsia"/>
        </w:rPr>
        <w:t>및</w:t>
      </w:r>
      <w:r w:rsidRPr="004C0189">
        <w:rPr>
          <w:rFonts w:hint="eastAsia"/>
        </w:rPr>
        <w:t xml:space="preserve"> </w:t>
      </w:r>
      <w:r w:rsidRPr="004C0189">
        <w:rPr>
          <w:rFonts w:hint="eastAsia"/>
        </w:rPr>
        <w:t>추후</w:t>
      </w:r>
      <w:r w:rsidRPr="004C0189">
        <w:rPr>
          <w:rFonts w:hint="eastAsia"/>
        </w:rPr>
        <w:t xml:space="preserve"> </w:t>
      </w:r>
      <w:r w:rsidRPr="004C0189">
        <w:rPr>
          <w:rFonts w:hint="eastAsia"/>
        </w:rPr>
        <w:t>발전</w:t>
      </w:r>
      <w:r w:rsidRPr="004C0189">
        <w:rPr>
          <w:rFonts w:hint="eastAsia"/>
        </w:rPr>
        <w:t xml:space="preserve"> </w:t>
      </w:r>
      <w:r w:rsidRPr="004C0189">
        <w:rPr>
          <w:rFonts w:hint="eastAsia"/>
        </w:rPr>
        <w:t>계획</w:t>
      </w:r>
    </w:p>
    <w:p w:rsidR="00844C06" w:rsidRPr="004C0189" w:rsidRDefault="00844C06" w:rsidP="00844C06">
      <w:pPr>
        <w:pStyle w:val="a"/>
        <w:numPr>
          <w:ilvl w:val="0"/>
          <w:numId w:val="0"/>
        </w:numPr>
        <w:ind w:left="749"/>
        <w:jc w:val="both"/>
        <w:rPr>
          <w:rFonts w:hint="eastAsia"/>
        </w:rPr>
      </w:pPr>
    </w:p>
    <w:p w:rsidR="00265BDF" w:rsidRPr="00265BDF" w:rsidRDefault="004C0189" w:rsidP="00265BDF">
      <w:pPr>
        <w:pStyle w:val="af6"/>
        <w:numPr>
          <w:ilvl w:val="0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 w:rsidRPr="00265BDF">
        <w:rPr>
          <w:rFonts w:ascii="Nanum Gothic" w:eastAsia="Nanum Gothic" w:hAnsi="Nanum Gothic" w:cstheme="majorHAnsi"/>
          <w:b/>
          <w:bCs/>
          <w:sz w:val="32"/>
          <w:szCs w:val="32"/>
          <w:lang w:val="en-US"/>
        </w:rPr>
        <w:lastRenderedPageBreak/>
        <w:t xml:space="preserve">CPU </w:t>
      </w:r>
      <w:r w:rsidR="00A568F7" w:rsidRPr="00265BDF">
        <w:rPr>
          <w:rFonts w:ascii="Nanum Gothic" w:eastAsia="Nanum Gothic" w:hAnsi="Nanum Gothic" w:cstheme="majorHAnsi"/>
          <w:b/>
          <w:bCs/>
          <w:sz w:val="32"/>
          <w:szCs w:val="32"/>
          <w:lang w:val="en-US"/>
        </w:rPr>
        <w:t>S</w:t>
      </w:r>
      <w:r w:rsidRPr="00265BDF">
        <w:rPr>
          <w:rFonts w:ascii="Nanum Gothic" w:eastAsia="Nanum Gothic" w:hAnsi="Nanum Gothic" w:cstheme="majorHAnsi"/>
          <w:b/>
          <w:bCs/>
          <w:sz w:val="32"/>
          <w:szCs w:val="32"/>
          <w:lang w:val="en-US"/>
        </w:rPr>
        <w:t>chedulin</w:t>
      </w:r>
      <w:r w:rsidR="00265BDF">
        <w:rPr>
          <w:rFonts w:ascii="Nanum Gothic" w:eastAsia="Nanum Gothic" w:hAnsi="Nanum Gothic" w:cstheme="majorHAnsi"/>
          <w:b/>
          <w:bCs/>
          <w:sz w:val="32"/>
          <w:szCs w:val="32"/>
          <w:lang w:val="en-US"/>
        </w:rPr>
        <w:t>g</w:t>
      </w:r>
    </w:p>
    <w:p w:rsidR="00265BDF" w:rsidRPr="00265BDF" w:rsidRDefault="00265BDF" w:rsidP="00265BDF">
      <w:pPr>
        <w:pStyle w:val="af6"/>
        <w:numPr>
          <w:ilvl w:val="1"/>
          <w:numId w:val="21"/>
        </w:numPr>
        <w:ind w:leftChars="0"/>
        <w:rPr>
          <w:rFonts w:ascii="Nanum Gothic" w:eastAsia="Nanum Gothic" w:hAnsi="Nanum Gothic"/>
          <w:b/>
          <w:bCs/>
          <w:sz w:val="28"/>
          <w:szCs w:val="28"/>
        </w:rPr>
      </w:pPr>
      <w:r w:rsidRPr="00265BDF">
        <w:rPr>
          <w:rFonts w:ascii="Nanum Gothic" w:eastAsia="Nanum Gothic" w:hAnsi="Nanum Gothic" w:hint="eastAsia"/>
          <w:b/>
          <w:bCs/>
          <w:sz w:val="28"/>
          <w:szCs w:val="28"/>
        </w:rPr>
        <w:t>C</w:t>
      </w:r>
      <w:r w:rsidRPr="00265BDF">
        <w:rPr>
          <w:rFonts w:ascii="Nanum Gothic" w:eastAsia="Nanum Gothic" w:hAnsi="Nanum Gothic"/>
          <w:b/>
          <w:bCs/>
          <w:sz w:val="28"/>
          <w:szCs w:val="28"/>
        </w:rPr>
        <w:t>PU Scheduling</w:t>
      </w:r>
      <w:r w:rsidRPr="00265BDF">
        <w:rPr>
          <w:rFonts w:ascii="Nanum Gothic" w:eastAsia="Nanum Gothic" w:hAnsi="Nanum Gothic" w:hint="eastAsia"/>
          <w:b/>
          <w:bCs/>
          <w:sz w:val="28"/>
          <w:szCs w:val="28"/>
        </w:rPr>
        <w:t>의 정의</w:t>
      </w:r>
    </w:p>
    <w:p w:rsidR="00265BDF" w:rsidRDefault="00265BDF" w:rsidP="00265BDF">
      <w:pPr>
        <w:pStyle w:val="af6"/>
        <w:ind w:leftChars="0" w:left="992"/>
        <w:rPr>
          <w:rFonts w:ascii="Nanum Myeongjo" w:eastAsia="Nanum Myeongjo" w:hAnsi="Nanum Myeongjo"/>
          <w:sz w:val="22"/>
          <w:szCs w:val="22"/>
          <w:lang w:val="en-US"/>
        </w:rPr>
      </w:pPr>
      <w:r w:rsidRPr="00265BDF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어떤 프로세스가 실행을 하다가 </w:t>
      </w:r>
      <w:r w:rsidRPr="00265BDF">
        <w:rPr>
          <w:rFonts w:ascii="Nanum Myeongjo" w:eastAsia="Nanum Myeongjo" w:hAnsi="Nanum Myeongjo"/>
          <w:sz w:val="22"/>
          <w:szCs w:val="22"/>
          <w:lang w:val="en-US"/>
        </w:rPr>
        <w:t>interrupt</w:t>
      </w:r>
      <w:r w:rsidRPr="00265BDF">
        <w:rPr>
          <w:rFonts w:ascii="Nanum Myeongjo" w:eastAsia="Nanum Myeongjo" w:hAnsi="Nanum Myeongjo" w:hint="eastAsia"/>
          <w:sz w:val="22"/>
          <w:szCs w:val="22"/>
          <w:lang w:val="en-US"/>
        </w:rPr>
        <w:t>가 발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생했을 때,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multiprogramming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을 하지 않는 시스템에서는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가 해당 프로세스의 </w:t>
      </w:r>
      <w:r>
        <w:rPr>
          <w:rFonts w:ascii="Nanum Myeongjo" w:eastAsia="Nanum Myeongjo" w:hAnsi="Nanum Myeongjo"/>
          <w:sz w:val="22"/>
          <w:szCs w:val="22"/>
          <w:lang w:val="en-US"/>
        </w:rPr>
        <w:t>interrupt completion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을 기다리며 i</w:t>
      </w:r>
      <w:r>
        <w:rPr>
          <w:rFonts w:ascii="Nanum Myeongjo" w:eastAsia="Nanum Myeongjo" w:hAnsi="Nanum Myeongjo"/>
          <w:sz w:val="22"/>
          <w:szCs w:val="22"/>
          <w:lang w:val="en-US"/>
        </w:rPr>
        <w:t>dle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상태에 있다.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이런 방식은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연산의 효율성을 떨어뜨리기 때문에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가 </w:t>
      </w:r>
      <w:r>
        <w:rPr>
          <w:rFonts w:ascii="Nanum Myeongjo" w:eastAsia="Nanum Myeongjo" w:hAnsi="Nanum Myeongjo"/>
          <w:sz w:val="22"/>
          <w:szCs w:val="22"/>
          <w:lang w:val="en-US"/>
        </w:rPr>
        <w:t>idle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상태가 될 때마다 실행 준비중인 프로세스를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에 할당하여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이용 효율을 극대화 하고자 하는 방식이 </w:t>
      </w:r>
      <w:r>
        <w:rPr>
          <w:rFonts w:ascii="Nanum Myeongjo" w:eastAsia="Nanum Myeongjo" w:hAnsi="Nanum Myeongjo"/>
          <w:sz w:val="22"/>
          <w:szCs w:val="22"/>
          <w:lang w:val="en-US"/>
        </w:rPr>
        <w:t>CPU scheduling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이다.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265BDF" w:rsidRDefault="00265BDF" w:rsidP="00265BDF">
      <w:pPr>
        <w:pStyle w:val="af6"/>
        <w:ind w:leftChars="0" w:left="992"/>
        <w:rPr>
          <w:rFonts w:ascii="Nanum Myeongjo" w:eastAsia="Nanum Myeongjo" w:hAnsi="Nanum Myeongjo"/>
          <w:sz w:val="22"/>
          <w:szCs w:val="22"/>
          <w:lang w:val="en-US"/>
        </w:rPr>
      </w:pPr>
      <w:r>
        <w:rPr>
          <w:rFonts w:ascii="Nanum Myeongjo" w:eastAsia="Nanum Myeongjo" w:hAnsi="Nanum Myeongjo"/>
          <w:sz w:val="22"/>
          <w:szCs w:val="22"/>
          <w:lang w:val="en-US"/>
        </w:rPr>
        <w:t xml:space="preserve">CPU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스케줄링 결정은 다음의 네 가지 상황에서 발생 가능하다.</w:t>
      </w:r>
    </w:p>
    <w:p w:rsidR="00265BDF" w:rsidRDefault="00265BDF" w:rsidP="00265BDF">
      <w:pPr>
        <w:pStyle w:val="af6"/>
        <w:numPr>
          <w:ilvl w:val="0"/>
          <w:numId w:val="22"/>
        </w:numPr>
        <w:ind w:leftChars="0"/>
        <w:rPr>
          <w:rFonts w:ascii="Nanum Myeongjo" w:eastAsia="Nanum Myeongjo" w:hAnsi="Nanum Myeongjo"/>
          <w:sz w:val="22"/>
          <w:szCs w:val="22"/>
          <w:lang w:val="en-US"/>
        </w:rPr>
      </w:pPr>
      <w:r>
        <w:rPr>
          <w:rFonts w:ascii="Nanum Myeongjo" w:eastAsia="Nanum Myeongjo" w:hAnsi="Nanum Myeongjo" w:hint="eastAsia"/>
          <w:sz w:val="22"/>
          <w:szCs w:val="22"/>
          <w:lang w:val="en-US"/>
        </w:rPr>
        <w:t>프로세스가 종료했을 때</w:t>
      </w:r>
    </w:p>
    <w:p w:rsidR="00265BDF" w:rsidRDefault="00265BDF" w:rsidP="00265BDF">
      <w:pPr>
        <w:pStyle w:val="af6"/>
        <w:numPr>
          <w:ilvl w:val="0"/>
          <w:numId w:val="22"/>
        </w:numPr>
        <w:ind w:leftChars="0"/>
        <w:rPr>
          <w:rFonts w:ascii="Nanum Myeongjo" w:eastAsia="Nanum Myeongjo" w:hAnsi="Nanum Myeongjo"/>
          <w:sz w:val="22"/>
          <w:szCs w:val="22"/>
          <w:lang w:val="en-US"/>
        </w:rPr>
      </w:pP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프로세스에 </w:t>
      </w:r>
      <w:r>
        <w:rPr>
          <w:rFonts w:ascii="Nanum Myeongjo" w:eastAsia="Nanum Myeongjo" w:hAnsi="Nanum Myeongjo"/>
          <w:sz w:val="22"/>
          <w:szCs w:val="22"/>
          <w:lang w:val="en-US"/>
        </w:rPr>
        <w:t>I/O interrupt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가 발생하였을 때</w:t>
      </w:r>
    </w:p>
    <w:p w:rsidR="00265BDF" w:rsidRDefault="00265BDF" w:rsidP="00265BDF">
      <w:pPr>
        <w:pStyle w:val="af6"/>
        <w:numPr>
          <w:ilvl w:val="0"/>
          <w:numId w:val="22"/>
        </w:numPr>
        <w:ind w:leftChars="0"/>
        <w:rPr>
          <w:rFonts w:ascii="Nanum Myeongjo" w:eastAsia="Nanum Myeongjo" w:hAnsi="Nanum Myeongjo"/>
          <w:sz w:val="22"/>
          <w:szCs w:val="22"/>
          <w:lang w:val="en-US"/>
        </w:rPr>
      </w:pPr>
      <w:r>
        <w:rPr>
          <w:rFonts w:ascii="Nanum Myeongjo" w:eastAsia="Nanum Myeongjo" w:hAnsi="Nanum Myeongjo"/>
          <w:sz w:val="22"/>
          <w:szCs w:val="22"/>
          <w:lang w:val="en-US"/>
        </w:rPr>
        <w:t>I/O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가 완료되었을 때</w:t>
      </w:r>
    </w:p>
    <w:p w:rsidR="00265BDF" w:rsidRDefault="00265BDF" w:rsidP="00265BDF">
      <w:pPr>
        <w:pStyle w:val="af6"/>
        <w:numPr>
          <w:ilvl w:val="0"/>
          <w:numId w:val="22"/>
        </w:numPr>
        <w:ind w:leftChars="0"/>
        <w:rPr>
          <w:rFonts w:ascii="Nanum Myeongjo" w:eastAsia="Nanum Myeongjo" w:hAnsi="Nanum Myeongjo"/>
          <w:sz w:val="22"/>
          <w:szCs w:val="22"/>
          <w:lang w:val="en-US"/>
        </w:rPr>
      </w:pP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새로운 프로세스가 </w:t>
      </w:r>
      <w:r>
        <w:rPr>
          <w:rFonts w:ascii="Nanum Myeongjo" w:eastAsia="Nanum Myeongjo" w:hAnsi="Nanum Myeongjo"/>
          <w:sz w:val="22"/>
          <w:szCs w:val="22"/>
          <w:lang w:val="en-US"/>
        </w:rPr>
        <w:t>ready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상태로 진입했을 때</w:t>
      </w:r>
    </w:p>
    <w:p w:rsidR="00265BDF" w:rsidRDefault="00265BDF" w:rsidP="00265BDF">
      <w:pPr>
        <w:ind w:left="992"/>
        <w:rPr>
          <w:rFonts w:ascii="Nanum Myeongjo" w:eastAsia="Nanum Myeongjo" w:hAnsi="Nanum Myeongjo"/>
          <w:sz w:val="22"/>
          <w:szCs w:val="22"/>
        </w:rPr>
      </w:pPr>
      <w:r>
        <w:rPr>
          <w:rFonts w:ascii="Nanum Myeongjo" w:eastAsia="Nanum Myeongjo" w:hAnsi="Nanum Myeongjo" w:hint="eastAsia"/>
          <w:sz w:val="22"/>
          <w:szCs w:val="22"/>
        </w:rPr>
        <w:t xml:space="preserve">만약 스케줄링 알고리즘이 </w:t>
      </w:r>
      <w:r>
        <w:rPr>
          <w:rFonts w:ascii="Nanum Myeongjo" w:eastAsia="Nanum Myeongjo" w:hAnsi="Nanum Myeongjo"/>
          <w:sz w:val="22"/>
          <w:szCs w:val="22"/>
        </w:rPr>
        <w:t>1,2</w:t>
      </w:r>
      <w:r>
        <w:rPr>
          <w:rFonts w:ascii="Nanum Myeongjo" w:eastAsia="Nanum Myeongjo" w:hAnsi="Nanum Myeongjo" w:hint="eastAsia"/>
          <w:sz w:val="22"/>
          <w:szCs w:val="22"/>
        </w:rPr>
        <w:t xml:space="preserve">의 상황에서만 </w:t>
      </w:r>
      <w:r>
        <w:rPr>
          <w:rFonts w:ascii="Nanum Myeongjo" w:eastAsia="Nanum Myeongjo" w:hAnsi="Nanum Myeongjo"/>
          <w:sz w:val="22"/>
          <w:szCs w:val="22"/>
        </w:rPr>
        <w:t>context switch</w:t>
      </w:r>
      <w:proofErr w:type="spellStart"/>
      <w:r>
        <w:rPr>
          <w:rFonts w:ascii="Nanum Myeongjo" w:eastAsia="Nanum Myeongjo" w:hAnsi="Nanum Myeongjo" w:hint="eastAsia"/>
          <w:sz w:val="22"/>
          <w:szCs w:val="22"/>
        </w:rPr>
        <w:t>를</w:t>
      </w:r>
      <w:proofErr w:type="spellEnd"/>
      <w:r>
        <w:rPr>
          <w:rFonts w:ascii="Nanum Myeongjo" w:eastAsia="Nanum Myeongjo" w:hAnsi="Nanum Myeongjo" w:hint="eastAsia"/>
          <w:sz w:val="22"/>
          <w:szCs w:val="22"/>
        </w:rPr>
        <w:t xml:space="preserve"> 한다면 그 알고리즘은 </w:t>
      </w:r>
      <w:proofErr w:type="spellStart"/>
      <w:r>
        <w:rPr>
          <w:rFonts w:ascii="Nanum Myeongjo" w:eastAsia="Nanum Myeongjo" w:hAnsi="Nanum Myeongjo" w:hint="eastAsia"/>
          <w:sz w:val="22"/>
          <w:szCs w:val="22"/>
        </w:rPr>
        <w:t>비선점형</w:t>
      </w:r>
      <w:proofErr w:type="spellEnd"/>
      <w:r>
        <w:rPr>
          <w:rFonts w:ascii="Nanum Myeongjo" w:eastAsia="Nanum Myeongjo" w:hAnsi="Nanum Myeongjo" w:hint="eastAsia"/>
          <w:sz w:val="22"/>
          <w:szCs w:val="22"/>
        </w:rPr>
        <w:t xml:space="preserve"> 스케줄링 알고리즘이다.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proofErr w:type="spellStart"/>
      <w:r>
        <w:rPr>
          <w:rFonts w:ascii="Nanum Myeongjo" w:eastAsia="Nanum Myeongjo" w:hAnsi="Nanum Myeongjo" w:hint="eastAsia"/>
          <w:sz w:val="22"/>
          <w:szCs w:val="22"/>
        </w:rPr>
        <w:t>비선점형</w:t>
      </w:r>
      <w:proofErr w:type="spellEnd"/>
      <w:r>
        <w:rPr>
          <w:rFonts w:ascii="Nanum Myeongjo" w:eastAsia="Nanum Myeongjo" w:hAnsi="Nanum Myeongjo" w:hint="eastAsia"/>
          <w:sz w:val="22"/>
          <w:szCs w:val="22"/>
        </w:rPr>
        <w:t xml:space="preserve"> 스케줄링 알고리즘은 </w:t>
      </w:r>
      <w:r>
        <w:rPr>
          <w:rFonts w:ascii="Nanum Myeongjo" w:eastAsia="Nanum Myeongjo" w:hAnsi="Nanum Myeongjo"/>
          <w:sz w:val="22"/>
          <w:szCs w:val="22"/>
        </w:rPr>
        <w:t>context switch</w:t>
      </w:r>
      <w:r>
        <w:rPr>
          <w:rFonts w:ascii="Nanum Myeongjo" w:eastAsia="Nanum Myeongjo" w:hAnsi="Nanum Myeongjo" w:hint="eastAsia"/>
          <w:sz w:val="22"/>
          <w:szCs w:val="22"/>
        </w:rPr>
        <w:t xml:space="preserve"> 횟수가 상대적으로 적기 때문에 </w:t>
      </w:r>
      <w:r>
        <w:rPr>
          <w:rFonts w:ascii="Nanum Myeongjo" w:eastAsia="Nanum Myeongjo" w:hAnsi="Nanum Myeongjo"/>
          <w:sz w:val="22"/>
          <w:szCs w:val="22"/>
        </w:rPr>
        <w:t>context switch overhead</w:t>
      </w:r>
      <w:r>
        <w:rPr>
          <w:rFonts w:ascii="Nanum Myeongjo" w:eastAsia="Nanum Myeongjo" w:hAnsi="Nanum Myeongjo" w:hint="eastAsia"/>
          <w:sz w:val="22"/>
          <w:szCs w:val="22"/>
        </w:rPr>
        <w:t>가 작은 편이다.</w:t>
      </w:r>
    </w:p>
    <w:p w:rsidR="00265BDF" w:rsidRDefault="00265BDF" w:rsidP="00265BDF">
      <w:pPr>
        <w:ind w:left="992"/>
        <w:rPr>
          <w:rFonts w:ascii="Nanum Myeongjo" w:eastAsia="Nanum Myeongjo" w:hAnsi="Nanum Myeongjo"/>
          <w:sz w:val="22"/>
          <w:szCs w:val="22"/>
        </w:rPr>
      </w:pPr>
      <w:r>
        <w:rPr>
          <w:rFonts w:ascii="Nanum Myeongjo" w:eastAsia="Nanum Myeongjo" w:hAnsi="Nanum Myeongjo" w:hint="eastAsia"/>
          <w:sz w:val="22"/>
          <w:szCs w:val="22"/>
        </w:rPr>
        <w:t>반면,</w:t>
      </w:r>
      <w:r>
        <w:rPr>
          <w:rFonts w:ascii="Nanum Myeongjo" w:eastAsia="Nanum Myeongjo" w:hAnsi="Nanum Myeongjo"/>
          <w:sz w:val="22"/>
          <w:szCs w:val="22"/>
        </w:rPr>
        <w:t xml:space="preserve"> 1,2,3,4 </w:t>
      </w:r>
      <w:r>
        <w:rPr>
          <w:rFonts w:ascii="Nanum Myeongjo" w:eastAsia="Nanum Myeongjo" w:hAnsi="Nanum Myeongjo" w:hint="eastAsia"/>
          <w:sz w:val="22"/>
          <w:szCs w:val="22"/>
        </w:rPr>
        <w:t xml:space="preserve">모든 상황에서 </w:t>
      </w:r>
      <w:r>
        <w:rPr>
          <w:rFonts w:ascii="Nanum Myeongjo" w:eastAsia="Nanum Myeongjo" w:hAnsi="Nanum Myeongjo"/>
          <w:sz w:val="22"/>
          <w:szCs w:val="22"/>
        </w:rPr>
        <w:t>context switch</w:t>
      </w:r>
      <w:r>
        <w:rPr>
          <w:rFonts w:ascii="Nanum Myeongjo" w:eastAsia="Nanum Myeongjo" w:hAnsi="Nanum Myeongjo" w:hint="eastAsia"/>
          <w:sz w:val="22"/>
          <w:szCs w:val="22"/>
        </w:rPr>
        <w:t xml:space="preserve">가 발생한다면 그 알고리즘은 </w:t>
      </w:r>
      <w:proofErr w:type="spellStart"/>
      <w:r>
        <w:rPr>
          <w:rFonts w:ascii="Nanum Myeongjo" w:eastAsia="Nanum Myeongjo" w:hAnsi="Nanum Myeongjo" w:hint="eastAsia"/>
          <w:sz w:val="22"/>
          <w:szCs w:val="22"/>
        </w:rPr>
        <w:t>선점형</w:t>
      </w:r>
      <w:proofErr w:type="spellEnd"/>
      <w:r>
        <w:rPr>
          <w:rFonts w:ascii="Nanum Myeongjo" w:eastAsia="Nanum Myeongjo" w:hAnsi="Nanum Myeongjo" w:hint="eastAsia"/>
          <w:sz w:val="22"/>
          <w:szCs w:val="22"/>
        </w:rPr>
        <w:t xml:space="preserve"> 스케줄링 알고리즘이다.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proofErr w:type="spellStart"/>
      <w:r>
        <w:rPr>
          <w:rFonts w:ascii="Nanum Myeongjo" w:eastAsia="Nanum Myeongjo" w:hAnsi="Nanum Myeongjo" w:hint="eastAsia"/>
          <w:sz w:val="22"/>
          <w:szCs w:val="22"/>
        </w:rPr>
        <w:t>선점형</w:t>
      </w:r>
      <w:proofErr w:type="spellEnd"/>
      <w:r>
        <w:rPr>
          <w:rFonts w:ascii="Nanum Myeongjo" w:eastAsia="Nanum Myeongjo" w:hAnsi="Nanum Myeongjo" w:hint="eastAsia"/>
          <w:sz w:val="22"/>
          <w:szCs w:val="22"/>
        </w:rPr>
        <w:t xml:space="preserve"> 스케줄링 알고리즘에서는 어떤 프로세스가 현재 실행중인 프로세스를 쫓아내고 </w:t>
      </w:r>
      <w:r>
        <w:rPr>
          <w:rFonts w:ascii="Nanum Myeongjo" w:eastAsia="Nanum Myeongjo" w:hAnsi="Nanum Myeongjo"/>
          <w:sz w:val="22"/>
          <w:szCs w:val="22"/>
        </w:rPr>
        <w:t>CPU</w:t>
      </w:r>
      <w:proofErr w:type="spellStart"/>
      <w:r>
        <w:rPr>
          <w:rFonts w:ascii="Nanum Myeongjo" w:eastAsia="Nanum Myeongjo" w:hAnsi="Nanum Myeongjo" w:hint="eastAsia"/>
          <w:sz w:val="22"/>
          <w:szCs w:val="22"/>
        </w:rPr>
        <w:t>를</w:t>
      </w:r>
      <w:proofErr w:type="spellEnd"/>
      <w:r>
        <w:rPr>
          <w:rFonts w:ascii="Nanum Myeongjo" w:eastAsia="Nanum Myeongjo" w:hAnsi="Nanum Myeongjo" w:hint="eastAsia"/>
          <w:sz w:val="22"/>
          <w:szCs w:val="22"/>
        </w:rPr>
        <w:t xml:space="preserve"> 차지할 수 있다.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 xml:space="preserve">이 방식은 </w:t>
      </w:r>
      <w:proofErr w:type="spellStart"/>
      <w:r w:rsidR="0073415A">
        <w:rPr>
          <w:rFonts w:ascii="Nanum Myeongjo" w:eastAsia="Nanum Myeongjo" w:hAnsi="Nanum Myeongjo" w:hint="eastAsia"/>
          <w:sz w:val="22"/>
          <w:szCs w:val="22"/>
        </w:rPr>
        <w:t>비선점형</w:t>
      </w:r>
      <w:proofErr w:type="spellEnd"/>
      <w:r w:rsidR="0073415A">
        <w:rPr>
          <w:rFonts w:ascii="Nanum Myeongjo" w:eastAsia="Nanum Myeongjo" w:hAnsi="Nanum Myeongjo" w:hint="eastAsia"/>
          <w:sz w:val="22"/>
          <w:szCs w:val="22"/>
        </w:rPr>
        <w:t xml:space="preserve"> 방식보다</w:t>
      </w:r>
      <w:r w:rsidR="0073415A">
        <w:rPr>
          <w:rFonts w:ascii="Nanum Myeongjo" w:eastAsia="Nanum Myeongjo" w:hAnsi="Nanum Myeongjo"/>
          <w:sz w:val="22"/>
          <w:szCs w:val="22"/>
        </w:rPr>
        <w:t xml:space="preserve"> </w:t>
      </w:r>
      <w:r w:rsidR="0073415A">
        <w:rPr>
          <w:rFonts w:ascii="Nanum Myeongjo" w:eastAsia="Nanum Myeongjo" w:hAnsi="Nanum Myeongjo" w:hint="eastAsia"/>
          <w:sz w:val="22"/>
          <w:szCs w:val="22"/>
        </w:rPr>
        <w:t>응답 속도가 빠를 수 있다.</w:t>
      </w:r>
      <w:r w:rsidR="0073415A">
        <w:rPr>
          <w:rFonts w:ascii="Nanum Myeongjo" w:eastAsia="Nanum Myeongjo" w:hAnsi="Nanum Myeongjo"/>
          <w:sz w:val="22"/>
          <w:szCs w:val="22"/>
        </w:rPr>
        <w:t xml:space="preserve"> </w:t>
      </w:r>
    </w:p>
    <w:p w:rsidR="00844C06" w:rsidRPr="00265BDF" w:rsidRDefault="00844C06" w:rsidP="00265BDF">
      <w:pPr>
        <w:ind w:left="992"/>
        <w:rPr>
          <w:rFonts w:ascii="Nanum Myeongjo" w:eastAsia="Nanum Myeongjo" w:hAnsi="Nanum Myeongjo" w:hint="eastAsia"/>
          <w:sz w:val="22"/>
          <w:szCs w:val="22"/>
        </w:rPr>
      </w:pPr>
    </w:p>
    <w:p w:rsidR="00265BDF" w:rsidRPr="0073415A" w:rsidRDefault="00265BDF" w:rsidP="00265BDF">
      <w:pPr>
        <w:pStyle w:val="af6"/>
        <w:numPr>
          <w:ilvl w:val="1"/>
          <w:numId w:val="21"/>
        </w:numPr>
        <w:ind w:leftChars="0"/>
        <w:rPr>
          <w:rFonts w:ascii="Nanum Gothic" w:eastAsia="Nanum Gothic" w:hAnsi="Nanum Gothic"/>
          <w:b/>
          <w:bCs/>
          <w:sz w:val="28"/>
          <w:szCs w:val="28"/>
        </w:rPr>
      </w:pPr>
      <w:r w:rsidRPr="00265BDF">
        <w:rPr>
          <w:rFonts w:ascii="Nanum Gothic" w:eastAsia="Nanum Gothic" w:hAnsi="Nanum Gothic"/>
          <w:b/>
          <w:bCs/>
          <w:sz w:val="28"/>
          <w:szCs w:val="28"/>
          <w:lang w:val="en-US"/>
        </w:rPr>
        <w:t>CPU Scheduling Algorithm</w:t>
      </w:r>
      <w:r w:rsidRPr="00265BDF">
        <w:rPr>
          <w:rFonts w:ascii="Nanum Gothic" w:eastAsia="Nanum Gothic" w:hAnsi="Nanum Gothic" w:hint="eastAsia"/>
          <w:b/>
          <w:bCs/>
          <w:sz w:val="28"/>
          <w:szCs w:val="28"/>
          <w:lang w:val="en-US"/>
        </w:rPr>
        <w:t>을 평가하는 기준</w:t>
      </w:r>
    </w:p>
    <w:p w:rsidR="0073415A" w:rsidRDefault="0073415A" w:rsidP="0073415A">
      <w:pPr>
        <w:pStyle w:val="af6"/>
        <w:ind w:leftChars="0" w:left="992"/>
        <w:rPr>
          <w:rFonts w:ascii="Nanum Myeongjo" w:eastAsia="Nanum Myeongjo" w:hAnsi="Nanum Myeongjo"/>
          <w:sz w:val="22"/>
          <w:szCs w:val="22"/>
          <w:lang w:val="en-US"/>
        </w:rPr>
      </w:pP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다양한 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CPU Scheduling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알고리즘이 존재하기 때문에 어떤 알고리즘을 선택할 지 결정하기 위해서는 평가기준이 필요하다.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73415A" w:rsidRPr="0073415A" w:rsidRDefault="0073415A" w:rsidP="0073415A">
      <w:pPr>
        <w:pStyle w:val="af6"/>
        <w:numPr>
          <w:ilvl w:val="0"/>
          <w:numId w:val="23"/>
        </w:numPr>
        <w:ind w:leftChars="0"/>
        <w:rPr>
          <w:rFonts w:ascii="Nanum Myeongjo" w:eastAsia="Nanum Myeongjo" w:hAnsi="Nanum Myeongjo"/>
          <w:b/>
          <w:bCs/>
          <w:sz w:val="22"/>
          <w:szCs w:val="22"/>
        </w:rPr>
      </w:pPr>
      <w:r w:rsidRPr="0073415A">
        <w:rPr>
          <w:rFonts w:ascii="Nanum Myeongjo" w:eastAsia="Nanum Myeongjo" w:hAnsi="Nanum Myeongjo"/>
          <w:b/>
          <w:bCs/>
          <w:sz w:val="22"/>
          <w:szCs w:val="22"/>
          <w:lang w:val="en-US"/>
        </w:rPr>
        <w:t>CPU utilization</w:t>
      </w:r>
    </w:p>
    <w:p w:rsidR="0073415A" w:rsidRDefault="0073415A" w:rsidP="0073415A">
      <w:pPr>
        <w:pStyle w:val="af6"/>
        <w:ind w:leftChars="0" w:left="1352"/>
        <w:rPr>
          <w:rFonts w:ascii="Nanum Myeongjo" w:eastAsia="Nanum Myeongjo" w:hAnsi="Nanum Myeongjo"/>
          <w:sz w:val="22"/>
          <w:szCs w:val="22"/>
          <w:lang w:val="en-US"/>
        </w:rPr>
      </w:pPr>
      <w:r>
        <w:rPr>
          <w:rFonts w:ascii="Nanum Myeongjo" w:eastAsia="Nanum Myeongjo" w:hAnsi="Nanum Myeongjo"/>
          <w:sz w:val="22"/>
          <w:szCs w:val="22"/>
          <w:lang w:val="en-US"/>
        </w:rPr>
        <w:t>CPU utilization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은 전체 수행 시간 중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가 </w:t>
      </w:r>
      <w:r>
        <w:rPr>
          <w:rFonts w:ascii="Nanum Myeongjo" w:eastAsia="Nanum Myeongjo" w:hAnsi="Nanum Myeongjo"/>
          <w:sz w:val="22"/>
          <w:szCs w:val="22"/>
          <w:lang w:val="en-US"/>
        </w:rPr>
        <w:t>idle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하지 않고 실제로 프로세스를 수행 한 시간의 비율을 말한다.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비율이 높을 수록 높은 효율을 가지고있는 알고리즘이다.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5B149A" w:rsidRPr="005B149A" w:rsidRDefault="005B149A" w:rsidP="005B149A">
      <w:pPr>
        <w:pStyle w:val="af6"/>
        <w:numPr>
          <w:ilvl w:val="0"/>
          <w:numId w:val="23"/>
        </w:numPr>
        <w:ind w:leftChars="0"/>
        <w:rPr>
          <w:rFonts w:ascii="Nanum Myeongjo" w:eastAsia="Nanum Myeongjo" w:hAnsi="Nanum Myeongjo"/>
          <w:b/>
          <w:bCs/>
          <w:sz w:val="22"/>
          <w:szCs w:val="22"/>
        </w:rPr>
      </w:pPr>
      <w:r w:rsidRPr="005B149A">
        <w:rPr>
          <w:rFonts w:ascii="Nanum Myeongjo" w:eastAsia="Nanum Myeongjo" w:hAnsi="Nanum Myeongjo"/>
          <w:b/>
          <w:bCs/>
          <w:sz w:val="22"/>
          <w:szCs w:val="22"/>
          <w:lang w:val="en-US"/>
        </w:rPr>
        <w:t>Throughput</w:t>
      </w:r>
    </w:p>
    <w:p w:rsidR="005B149A" w:rsidRPr="005B149A" w:rsidRDefault="005B149A" w:rsidP="005B149A">
      <w:pPr>
        <w:ind w:left="1352"/>
        <w:rPr>
          <w:rFonts w:ascii="Nanum Myeongjo" w:eastAsia="Nanum Myeongjo" w:hAnsi="Nanum Myeongjo" w:hint="eastAsia"/>
          <w:sz w:val="22"/>
          <w:szCs w:val="22"/>
        </w:rPr>
      </w:pPr>
      <w:r>
        <w:rPr>
          <w:rFonts w:ascii="Nanum Myeongjo" w:eastAsia="Nanum Myeongjo" w:hAnsi="Nanum Myeongjo" w:hint="eastAsia"/>
          <w:sz w:val="22"/>
          <w:szCs w:val="22"/>
        </w:rPr>
        <w:lastRenderedPageBreak/>
        <w:t>T</w:t>
      </w:r>
      <w:r>
        <w:rPr>
          <w:rFonts w:ascii="Nanum Myeongjo" w:eastAsia="Nanum Myeongjo" w:hAnsi="Nanum Myeongjo"/>
          <w:sz w:val="22"/>
          <w:szCs w:val="22"/>
        </w:rPr>
        <w:t>hroughput</w:t>
      </w:r>
      <w:r>
        <w:rPr>
          <w:rFonts w:ascii="Nanum Myeongjo" w:eastAsia="Nanum Myeongjo" w:hAnsi="Nanum Myeongjo" w:hint="eastAsia"/>
          <w:sz w:val="22"/>
          <w:szCs w:val="22"/>
        </w:rPr>
        <w:t>은 단위시간당 종료된 프로세스의 개수를 이야기한다.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>프로세스의 길이가 길수록</w:t>
      </w:r>
      <w:r>
        <w:rPr>
          <w:rFonts w:ascii="Nanum Myeongjo" w:eastAsia="Nanum Myeongjo" w:hAnsi="Nanum Myeongjo"/>
          <w:sz w:val="22"/>
          <w:szCs w:val="22"/>
        </w:rPr>
        <w:t xml:space="preserve"> throughput</w:t>
      </w:r>
      <w:r>
        <w:rPr>
          <w:rFonts w:ascii="Nanum Myeongjo" w:eastAsia="Nanum Myeongjo" w:hAnsi="Nanum Myeongjo" w:hint="eastAsia"/>
          <w:sz w:val="22"/>
          <w:szCs w:val="22"/>
        </w:rPr>
        <w:t>이 낮아진다.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 xml:space="preserve">높은 </w:t>
      </w:r>
      <w:r>
        <w:rPr>
          <w:rFonts w:ascii="Nanum Myeongjo" w:eastAsia="Nanum Myeongjo" w:hAnsi="Nanum Myeongjo"/>
          <w:sz w:val="22"/>
          <w:szCs w:val="22"/>
        </w:rPr>
        <w:t>throughput</w:t>
      </w:r>
      <w:r>
        <w:rPr>
          <w:rFonts w:ascii="Nanum Myeongjo" w:eastAsia="Nanum Myeongjo" w:hAnsi="Nanum Myeongjo" w:hint="eastAsia"/>
          <w:sz w:val="22"/>
          <w:szCs w:val="22"/>
        </w:rPr>
        <w:t>은 많은 프로세스가 실행되고있음을 의미한다.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</w:p>
    <w:p w:rsidR="0073415A" w:rsidRPr="0073415A" w:rsidRDefault="0073415A" w:rsidP="0073415A">
      <w:pPr>
        <w:pStyle w:val="af6"/>
        <w:numPr>
          <w:ilvl w:val="0"/>
          <w:numId w:val="23"/>
        </w:numPr>
        <w:ind w:leftChars="0"/>
        <w:rPr>
          <w:rFonts w:ascii="Nanum Myeongjo" w:eastAsia="Nanum Myeongjo" w:hAnsi="Nanum Myeongjo"/>
          <w:b/>
          <w:bCs/>
          <w:sz w:val="22"/>
          <w:szCs w:val="22"/>
        </w:rPr>
      </w:pPr>
      <w:r w:rsidRPr="0073415A">
        <w:rPr>
          <w:rFonts w:ascii="Nanum Myeongjo" w:eastAsia="Nanum Myeongjo" w:hAnsi="Nanum Myeongjo"/>
          <w:b/>
          <w:bCs/>
          <w:sz w:val="22"/>
          <w:szCs w:val="22"/>
          <w:lang w:val="en-US"/>
        </w:rPr>
        <w:t>Waiting Time</w:t>
      </w:r>
    </w:p>
    <w:p w:rsidR="0073415A" w:rsidRPr="0073415A" w:rsidRDefault="0073415A" w:rsidP="0073415A">
      <w:pPr>
        <w:pStyle w:val="af6"/>
        <w:ind w:leftChars="0" w:left="1352"/>
        <w:rPr>
          <w:rFonts w:ascii="Nanum Myeongjo" w:eastAsia="Nanum Myeongjo" w:hAnsi="Nanum Myeongjo" w:hint="eastAsia"/>
          <w:sz w:val="22"/>
          <w:szCs w:val="22"/>
        </w:rPr>
      </w:pPr>
      <w:r w:rsidRPr="0073415A">
        <w:rPr>
          <w:rFonts w:ascii="Nanum Myeongjo" w:eastAsia="Nanum Myeongjo" w:hAnsi="Nanum Myeongjo"/>
          <w:sz w:val="22"/>
          <w:szCs w:val="22"/>
          <w:lang w:val="en-US"/>
        </w:rPr>
        <w:t>Waiting Time</w:t>
      </w:r>
      <w:r w:rsidRPr="0073415A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은 프로세스가 </w:t>
      </w:r>
      <w:r>
        <w:rPr>
          <w:rFonts w:ascii="Nanum Myeongjo" w:eastAsia="Nanum Myeongjo" w:hAnsi="Nanum Myeongjo"/>
          <w:sz w:val="22"/>
          <w:szCs w:val="22"/>
          <w:lang w:val="en-US"/>
        </w:rPr>
        <w:t>ready queue</w:t>
      </w:r>
      <w:r w:rsidRPr="0073415A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에 넘겨진 순간부터 종료될 때까지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r</w:t>
      </w:r>
      <w:r>
        <w:rPr>
          <w:rFonts w:ascii="Nanum Myeongjo" w:eastAsia="Nanum Myeongjo" w:hAnsi="Nanum Myeongjo"/>
          <w:sz w:val="22"/>
          <w:szCs w:val="22"/>
          <w:lang w:val="en-US"/>
        </w:rPr>
        <w:t>eady queue</w:t>
      </w:r>
      <w:r w:rsidRPr="0073415A">
        <w:rPr>
          <w:rFonts w:ascii="Nanum Myeongjo" w:eastAsia="Nanum Myeongjo" w:hAnsi="Nanum Myeongjo" w:hint="eastAsia"/>
          <w:sz w:val="22"/>
          <w:szCs w:val="22"/>
          <w:lang w:val="en-US"/>
        </w:rPr>
        <w:t>에서 기다린 시간이다.</w:t>
      </w:r>
      <w:r w:rsidRPr="0073415A"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 w:rsidR="005B149A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이 값이 작을 수록 </w:t>
      </w:r>
      <w:r w:rsidR="005B149A">
        <w:rPr>
          <w:rFonts w:ascii="Nanum Myeongjo" w:eastAsia="Nanum Myeongjo" w:hAnsi="Nanum Myeongjo"/>
          <w:sz w:val="22"/>
          <w:szCs w:val="22"/>
          <w:lang w:val="en-US"/>
        </w:rPr>
        <w:t>CPU scheduler</w:t>
      </w:r>
      <w:r w:rsidR="005B149A">
        <w:rPr>
          <w:rFonts w:ascii="Nanum Myeongjo" w:eastAsia="Nanum Myeongjo" w:hAnsi="Nanum Myeongjo" w:hint="eastAsia"/>
          <w:sz w:val="22"/>
          <w:szCs w:val="22"/>
          <w:lang w:val="en-US"/>
        </w:rPr>
        <w:t>가 긍정적으로 평가된다.</w:t>
      </w:r>
      <w:r w:rsidR="005B149A"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73415A" w:rsidRPr="0073415A" w:rsidRDefault="0073415A" w:rsidP="0073415A">
      <w:pPr>
        <w:pStyle w:val="af6"/>
        <w:numPr>
          <w:ilvl w:val="0"/>
          <w:numId w:val="23"/>
        </w:numPr>
        <w:ind w:leftChars="0"/>
        <w:rPr>
          <w:rFonts w:ascii="Nanum Myeongjo" w:eastAsia="Nanum Myeongjo" w:hAnsi="Nanum Myeongjo"/>
          <w:b/>
          <w:bCs/>
          <w:sz w:val="22"/>
          <w:szCs w:val="22"/>
        </w:rPr>
      </w:pPr>
      <w:r w:rsidRPr="0073415A">
        <w:rPr>
          <w:rFonts w:ascii="Nanum Myeongjo" w:eastAsia="Nanum Myeongjo" w:hAnsi="Nanum Myeongjo" w:hint="eastAsia"/>
          <w:b/>
          <w:bCs/>
          <w:sz w:val="22"/>
          <w:szCs w:val="22"/>
          <w:lang w:val="en-US"/>
        </w:rPr>
        <w:t>T</w:t>
      </w:r>
      <w:r w:rsidRPr="0073415A">
        <w:rPr>
          <w:rFonts w:ascii="Nanum Myeongjo" w:eastAsia="Nanum Myeongjo" w:hAnsi="Nanum Myeongjo"/>
          <w:b/>
          <w:bCs/>
          <w:sz w:val="22"/>
          <w:szCs w:val="22"/>
          <w:lang w:val="en-US"/>
        </w:rPr>
        <w:t>urnaround Time</w:t>
      </w:r>
    </w:p>
    <w:p w:rsidR="0073415A" w:rsidRPr="0073415A" w:rsidRDefault="0073415A" w:rsidP="0073415A">
      <w:pPr>
        <w:ind w:left="1352"/>
        <w:rPr>
          <w:rFonts w:ascii="Nanum Myeongjo" w:eastAsia="Nanum Myeongjo" w:hAnsi="Nanum Myeongjo" w:hint="eastAsia"/>
          <w:sz w:val="22"/>
          <w:szCs w:val="22"/>
        </w:rPr>
      </w:pPr>
      <w:r w:rsidRPr="0073415A">
        <w:rPr>
          <w:rFonts w:ascii="Nanum Myeongjo" w:eastAsia="Nanum Myeongjo" w:hAnsi="Nanum Myeongjo"/>
          <w:sz w:val="22"/>
          <w:szCs w:val="22"/>
        </w:rPr>
        <w:t>Turnaround Time</w:t>
      </w:r>
      <w:r w:rsidRPr="0073415A">
        <w:rPr>
          <w:rFonts w:ascii="Nanum Myeongjo" w:eastAsia="Nanum Myeongjo" w:hAnsi="Nanum Myeongjo" w:hint="eastAsia"/>
          <w:sz w:val="22"/>
          <w:szCs w:val="22"/>
        </w:rPr>
        <w:t>은 프로세스가 도착한 순간부터 종료한 순간까지 걸린 시간을 의미한다.</w:t>
      </w:r>
      <w:r w:rsidR="005B149A">
        <w:rPr>
          <w:rFonts w:ascii="Nanum Myeongjo" w:eastAsia="Nanum Myeongjo" w:hAnsi="Nanum Myeongjo"/>
          <w:sz w:val="22"/>
          <w:szCs w:val="22"/>
        </w:rPr>
        <w:t xml:space="preserve"> </w:t>
      </w:r>
      <w:r w:rsidR="005B149A">
        <w:rPr>
          <w:rFonts w:ascii="Nanum Myeongjo" w:eastAsia="Nanum Myeongjo" w:hAnsi="Nanum Myeongjo" w:hint="eastAsia"/>
          <w:sz w:val="22"/>
          <w:szCs w:val="22"/>
        </w:rPr>
        <w:t xml:space="preserve">이때의 시간은 </w:t>
      </w:r>
      <w:r w:rsidR="005B149A">
        <w:rPr>
          <w:rFonts w:ascii="Nanum Myeongjo" w:eastAsia="Nanum Myeongjo" w:hAnsi="Nanum Myeongjo"/>
          <w:sz w:val="22"/>
          <w:szCs w:val="22"/>
        </w:rPr>
        <w:t>ready queue</w:t>
      </w:r>
      <w:r w:rsidR="005B149A">
        <w:rPr>
          <w:rFonts w:ascii="Nanum Myeongjo" w:eastAsia="Nanum Myeongjo" w:hAnsi="Nanum Myeongjo" w:hint="eastAsia"/>
          <w:sz w:val="22"/>
          <w:szCs w:val="22"/>
        </w:rPr>
        <w:t>에서의 대기시간,</w:t>
      </w:r>
      <w:r w:rsidR="005B149A">
        <w:rPr>
          <w:rFonts w:ascii="Nanum Myeongjo" w:eastAsia="Nanum Myeongjo" w:hAnsi="Nanum Myeongjo"/>
          <w:sz w:val="22"/>
          <w:szCs w:val="22"/>
        </w:rPr>
        <w:t xml:space="preserve"> CPU</w:t>
      </w:r>
      <w:r w:rsidR="005B149A">
        <w:rPr>
          <w:rFonts w:ascii="Nanum Myeongjo" w:eastAsia="Nanum Myeongjo" w:hAnsi="Nanum Myeongjo" w:hint="eastAsia"/>
          <w:sz w:val="22"/>
          <w:szCs w:val="22"/>
        </w:rPr>
        <w:t>에서의 수행 시간,</w:t>
      </w:r>
      <w:r w:rsidR="005B149A">
        <w:rPr>
          <w:rFonts w:ascii="Nanum Myeongjo" w:eastAsia="Nanum Myeongjo" w:hAnsi="Nanum Myeongjo"/>
          <w:sz w:val="22"/>
          <w:szCs w:val="22"/>
        </w:rPr>
        <w:t xml:space="preserve"> I/O </w:t>
      </w:r>
      <w:r w:rsidR="005B149A">
        <w:rPr>
          <w:rFonts w:ascii="Nanum Myeongjo" w:eastAsia="Nanum Myeongjo" w:hAnsi="Nanum Myeongjo" w:hint="eastAsia"/>
          <w:sz w:val="22"/>
          <w:szCs w:val="22"/>
        </w:rPr>
        <w:t>수행 시간을 모두 포함한다.</w:t>
      </w:r>
      <w:r w:rsidR="005B149A">
        <w:rPr>
          <w:rFonts w:ascii="Nanum Myeongjo" w:eastAsia="Nanum Myeongjo" w:hAnsi="Nanum Myeongjo"/>
          <w:sz w:val="22"/>
          <w:szCs w:val="22"/>
        </w:rPr>
        <w:t xml:space="preserve"> </w:t>
      </w:r>
    </w:p>
    <w:p w:rsidR="0073415A" w:rsidRPr="0073415A" w:rsidRDefault="0073415A" w:rsidP="0073415A">
      <w:pPr>
        <w:pStyle w:val="af6"/>
        <w:numPr>
          <w:ilvl w:val="0"/>
          <w:numId w:val="23"/>
        </w:numPr>
        <w:ind w:leftChars="0"/>
        <w:rPr>
          <w:rFonts w:ascii="Nanum Myeongjo" w:eastAsia="Nanum Myeongjo" w:hAnsi="Nanum Myeongjo"/>
          <w:b/>
          <w:bCs/>
          <w:sz w:val="22"/>
          <w:szCs w:val="22"/>
        </w:rPr>
      </w:pPr>
      <w:r w:rsidRPr="0073415A">
        <w:rPr>
          <w:rFonts w:ascii="Nanum Myeongjo" w:eastAsia="Nanum Myeongjo" w:hAnsi="Nanum Myeongjo"/>
          <w:b/>
          <w:bCs/>
          <w:sz w:val="22"/>
          <w:szCs w:val="22"/>
          <w:lang w:val="en-US"/>
        </w:rPr>
        <w:t>Response Time</w:t>
      </w:r>
    </w:p>
    <w:p w:rsidR="0073415A" w:rsidRDefault="0073415A" w:rsidP="0073415A">
      <w:pPr>
        <w:pStyle w:val="af6"/>
        <w:ind w:leftChars="0" w:left="1352"/>
        <w:rPr>
          <w:rFonts w:ascii="Nanum Myeongjo" w:eastAsia="Nanum Myeongjo" w:hAnsi="Nanum Myeongjo"/>
          <w:sz w:val="22"/>
          <w:szCs w:val="22"/>
          <w:lang w:val="en-US"/>
        </w:rPr>
      </w:pPr>
      <w:r w:rsidRPr="0073415A">
        <w:rPr>
          <w:rFonts w:ascii="Nanum Myeongjo" w:eastAsia="Nanum Myeongjo" w:hAnsi="Nanum Myeongjo" w:hint="eastAsia"/>
          <w:sz w:val="22"/>
          <w:szCs w:val="22"/>
          <w:lang w:val="en-US"/>
        </w:rPr>
        <w:t>R</w:t>
      </w:r>
      <w:r w:rsidRPr="0073415A">
        <w:rPr>
          <w:rFonts w:ascii="Nanum Myeongjo" w:eastAsia="Nanum Myeongjo" w:hAnsi="Nanum Myeongjo"/>
          <w:sz w:val="22"/>
          <w:szCs w:val="22"/>
          <w:lang w:val="en-US"/>
        </w:rPr>
        <w:t>esponse Time</w:t>
      </w:r>
      <w:r w:rsidRPr="0073415A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은 프로세스가 도착한 순간부터 처음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 w:rsidRPr="0073415A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에 할당되어 실행하기 까지 </w:t>
      </w:r>
      <w:r>
        <w:rPr>
          <w:rFonts w:ascii="Nanum Myeongjo" w:eastAsia="Nanum Myeongjo" w:hAnsi="Nanum Myeongjo"/>
          <w:sz w:val="22"/>
          <w:szCs w:val="22"/>
          <w:lang w:val="en-US"/>
        </w:rPr>
        <w:t>ready queu</w:t>
      </w:r>
      <w:r w:rsidR="005B149A">
        <w:rPr>
          <w:rFonts w:ascii="Nanum Myeongjo" w:eastAsia="Nanum Myeongjo" w:hAnsi="Nanum Myeongjo"/>
          <w:sz w:val="22"/>
          <w:szCs w:val="22"/>
          <w:lang w:val="en-US"/>
        </w:rPr>
        <w:t>e</w:t>
      </w:r>
      <w:r w:rsidRPr="0073415A">
        <w:rPr>
          <w:rFonts w:ascii="Nanum Myeongjo" w:eastAsia="Nanum Myeongjo" w:hAnsi="Nanum Myeongjo" w:hint="eastAsia"/>
          <w:sz w:val="22"/>
          <w:szCs w:val="22"/>
          <w:lang w:val="en-US"/>
        </w:rPr>
        <w:t>에서 기다린 시간을 의미한다.</w:t>
      </w:r>
      <w:r w:rsidRPr="0073415A"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 w:rsidR="005B149A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사용자와의 상호작용이 중요한 시스템일 수록 </w:t>
      </w:r>
      <w:r w:rsidR="005B149A">
        <w:rPr>
          <w:rFonts w:ascii="Nanum Myeongjo" w:eastAsia="Nanum Myeongjo" w:hAnsi="Nanum Myeongjo"/>
          <w:sz w:val="22"/>
          <w:szCs w:val="22"/>
          <w:lang w:val="en-US"/>
        </w:rPr>
        <w:t>response time</w:t>
      </w:r>
      <w:r w:rsidR="005B149A">
        <w:rPr>
          <w:rFonts w:ascii="Nanum Myeongjo" w:eastAsia="Nanum Myeongjo" w:hAnsi="Nanum Myeongjo" w:hint="eastAsia"/>
          <w:sz w:val="22"/>
          <w:szCs w:val="22"/>
          <w:lang w:val="en-US"/>
        </w:rPr>
        <w:t>이 작은 것이 중요하다.</w:t>
      </w:r>
      <w:r w:rsidR="005B149A"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5B149A" w:rsidRPr="005B149A" w:rsidRDefault="005B149A" w:rsidP="005B149A">
      <w:pPr>
        <w:rPr>
          <w:rFonts w:ascii="Nanum Myeongjo" w:eastAsia="Nanum Myeongjo" w:hAnsi="Nanum Myeongjo" w:hint="eastAsia"/>
          <w:sz w:val="22"/>
          <w:szCs w:val="22"/>
        </w:rPr>
      </w:pPr>
      <w:r>
        <w:rPr>
          <w:rFonts w:ascii="Nanum Myeongjo" w:eastAsia="Nanum Myeongjo" w:hAnsi="Nanum Myeongjo"/>
          <w:sz w:val="22"/>
          <w:szCs w:val="22"/>
        </w:rPr>
        <w:tab/>
      </w:r>
      <w:r>
        <w:rPr>
          <w:rFonts w:ascii="Nanum Myeongjo" w:eastAsia="Nanum Myeongjo" w:hAnsi="Nanum Myeongjo" w:hint="eastAsia"/>
          <w:sz w:val="22"/>
          <w:szCs w:val="22"/>
        </w:rPr>
        <w:t>위와 같이 다양한 평가기준을 하나의 스케줄링 알고리즘이 모두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>완벽하게 만족하는 것은 불가능하다.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>따라서 시스템의 특성에 따라 어떤 평가기준에 가중치를 두어 알고리즘을 선택하기도 하고,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>여러 알고리즘을 조합해서 사용하여 더 높은 효율을 끌어내기도 한다.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</w:p>
    <w:p w:rsidR="00265BDF" w:rsidRDefault="00265BDF" w:rsidP="00265BDF">
      <w:pPr>
        <w:pStyle w:val="af6"/>
        <w:numPr>
          <w:ilvl w:val="1"/>
          <w:numId w:val="21"/>
        </w:numPr>
        <w:ind w:leftChars="0"/>
        <w:rPr>
          <w:rFonts w:ascii="Nanum Gothic" w:eastAsia="Nanum Gothic" w:hAnsi="Nanum Gothic"/>
          <w:b/>
          <w:bCs/>
          <w:sz w:val="28"/>
          <w:szCs w:val="28"/>
        </w:rPr>
      </w:pPr>
      <w:r w:rsidRPr="00265BDF">
        <w:rPr>
          <w:rFonts w:ascii="Nanum Gothic" w:eastAsia="Nanum Gothic" w:hAnsi="Nanum Gothic" w:hint="eastAsia"/>
          <w:b/>
          <w:bCs/>
          <w:sz w:val="28"/>
          <w:szCs w:val="28"/>
        </w:rPr>
        <w:t>C</w:t>
      </w:r>
      <w:r w:rsidRPr="00265BDF">
        <w:rPr>
          <w:rFonts w:ascii="Nanum Gothic" w:eastAsia="Nanum Gothic" w:hAnsi="Nanum Gothic"/>
          <w:b/>
          <w:bCs/>
          <w:sz w:val="28"/>
          <w:szCs w:val="28"/>
        </w:rPr>
        <w:t xml:space="preserve">PU Scheduling </w:t>
      </w:r>
      <w:proofErr w:type="spellStart"/>
      <w:r w:rsidRPr="00265BDF">
        <w:rPr>
          <w:rFonts w:ascii="Nanum Gothic" w:eastAsia="Nanum Gothic" w:hAnsi="Nanum Gothic"/>
          <w:b/>
          <w:bCs/>
          <w:sz w:val="28"/>
          <w:szCs w:val="28"/>
        </w:rPr>
        <w:t>Alg</w:t>
      </w:r>
      <w:proofErr w:type="spellEnd"/>
      <w:r w:rsidRPr="00265BDF">
        <w:rPr>
          <w:rFonts w:ascii="Nanum Gothic" w:eastAsia="Nanum Gothic" w:hAnsi="Nanum Gothic"/>
          <w:b/>
          <w:bCs/>
          <w:sz w:val="28"/>
          <w:szCs w:val="28"/>
          <w:lang w:val="en-US"/>
        </w:rPr>
        <w:t>or</w:t>
      </w:r>
      <w:proofErr w:type="spellStart"/>
      <w:r w:rsidRPr="00265BDF">
        <w:rPr>
          <w:rFonts w:ascii="Nanum Gothic" w:eastAsia="Nanum Gothic" w:hAnsi="Nanum Gothic"/>
          <w:b/>
          <w:bCs/>
          <w:sz w:val="28"/>
          <w:szCs w:val="28"/>
        </w:rPr>
        <w:t>ithms</w:t>
      </w:r>
      <w:proofErr w:type="spellEnd"/>
    </w:p>
    <w:p w:rsidR="005B149A" w:rsidRPr="005B149A" w:rsidRDefault="005B149A" w:rsidP="005B149A">
      <w:pPr>
        <w:pStyle w:val="af6"/>
        <w:ind w:leftChars="0" w:left="992"/>
        <w:rPr>
          <w:rFonts w:ascii="Nanum Myeongjo" w:eastAsia="Nanum Myeongjo" w:hAnsi="Nanum Myeongjo" w:hint="eastAsia"/>
          <w:sz w:val="22"/>
          <w:szCs w:val="22"/>
          <w:lang w:val="en-US"/>
        </w:rPr>
      </w:pPr>
      <w:r w:rsidRPr="005B149A">
        <w:rPr>
          <w:rFonts w:ascii="Nanum Myeongjo" w:eastAsia="Nanum Myeongjo" w:hAnsi="Nanum Myeongjo" w:hint="eastAsia"/>
          <w:sz w:val="22"/>
          <w:szCs w:val="22"/>
        </w:rPr>
        <w:t xml:space="preserve">스케줄링 알고리즘은 </w:t>
      </w:r>
      <w:r>
        <w:rPr>
          <w:rFonts w:ascii="Nanum Myeongjo" w:eastAsia="Nanum Myeongjo" w:hAnsi="Nanum Myeongjo"/>
          <w:sz w:val="22"/>
          <w:szCs w:val="22"/>
          <w:lang w:val="en-US"/>
        </w:rPr>
        <w:t>ready 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에 있는 </w:t>
      </w:r>
      <w:r w:rsidRPr="005B149A">
        <w:rPr>
          <w:rFonts w:ascii="Nanum Myeongjo" w:eastAsia="Nanum Myeongjo" w:hAnsi="Nanum Myeongjo" w:hint="eastAsia"/>
          <w:sz w:val="22"/>
          <w:szCs w:val="22"/>
        </w:rPr>
        <w:t>프로세스</w:t>
      </w:r>
      <w:r>
        <w:rPr>
          <w:rFonts w:ascii="Nanum Myeongjo" w:eastAsia="Nanum Myeongjo" w:hAnsi="Nanum Myeongjo" w:hint="eastAsia"/>
          <w:sz w:val="22"/>
          <w:szCs w:val="22"/>
        </w:rPr>
        <w:t xml:space="preserve"> 중 어떤 프로세스를 먼저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에 할당할 것인지 </w:t>
      </w:r>
      <w:r w:rsidRPr="005B149A">
        <w:rPr>
          <w:rFonts w:ascii="Nanum Myeongjo" w:eastAsia="Nanum Myeongjo" w:hAnsi="Nanum Myeongjo" w:hint="eastAsia"/>
          <w:sz w:val="22"/>
          <w:szCs w:val="22"/>
        </w:rPr>
        <w:t>특정 기준에 따라</w:t>
      </w:r>
      <w:r w:rsidRPr="005B149A">
        <w:rPr>
          <w:rFonts w:ascii="Nanum Myeongjo" w:eastAsia="Nanum Myeongjo" w:hAnsi="Nanum Myeongjo" w:hint="eastAsia"/>
          <w:sz w:val="22"/>
          <w:szCs w:val="22"/>
        </w:rPr>
        <w:t xml:space="preserve"> 우선순위를</w:t>
      </w:r>
      <w:r>
        <w:rPr>
          <w:rFonts w:ascii="Nanum Myeongjo" w:eastAsia="Nanum Myeongjo" w:hAnsi="Nanum Myeongjo" w:hint="eastAsia"/>
          <w:sz w:val="22"/>
          <w:szCs w:val="22"/>
        </w:rPr>
        <w:t xml:space="preserve"> 부여하여</w:t>
      </w:r>
      <w:r w:rsidRPr="005B149A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결정한다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5B149A" w:rsidRPr="005B149A" w:rsidRDefault="005B149A" w:rsidP="005B149A">
      <w:pPr>
        <w:pStyle w:val="af6"/>
        <w:numPr>
          <w:ilvl w:val="0"/>
          <w:numId w:val="25"/>
        </w:numPr>
        <w:ind w:leftChars="0"/>
        <w:rPr>
          <w:rFonts w:ascii="Nanum Myeongjo" w:eastAsia="Nanum Myeongjo" w:hAnsi="Nanum Myeongjo"/>
          <w:b/>
          <w:bCs/>
          <w:sz w:val="22"/>
          <w:szCs w:val="22"/>
        </w:rPr>
      </w:pPr>
      <w:r>
        <w:rPr>
          <w:rFonts w:ascii="Nanum Myeongjo" w:eastAsia="Nanum Myeongjo" w:hAnsi="Nanum Myeongjo"/>
          <w:b/>
          <w:bCs/>
          <w:sz w:val="22"/>
          <w:szCs w:val="22"/>
          <w:lang w:val="en-US"/>
        </w:rPr>
        <w:t xml:space="preserve">First-Come, First-Served </w:t>
      </w:r>
      <w:proofErr w:type="gramStart"/>
      <w:r>
        <w:rPr>
          <w:rFonts w:ascii="Nanum Myeongjo" w:eastAsia="Nanum Myeongjo" w:hAnsi="Nanum Myeongjo"/>
          <w:b/>
          <w:bCs/>
          <w:sz w:val="22"/>
          <w:szCs w:val="22"/>
          <w:lang w:val="en-US"/>
        </w:rPr>
        <w:t>Scheduling(</w:t>
      </w:r>
      <w:proofErr w:type="gramEnd"/>
      <w:r>
        <w:rPr>
          <w:rFonts w:ascii="Nanum Myeongjo" w:eastAsia="Nanum Myeongjo" w:hAnsi="Nanum Myeongjo"/>
          <w:b/>
          <w:bCs/>
          <w:sz w:val="22"/>
          <w:szCs w:val="22"/>
          <w:lang w:val="en-US"/>
        </w:rPr>
        <w:t>FCFS)</w:t>
      </w:r>
    </w:p>
    <w:p w:rsidR="005B149A" w:rsidRPr="005B149A" w:rsidRDefault="005B149A" w:rsidP="005B149A">
      <w:pPr>
        <w:pStyle w:val="af6"/>
        <w:ind w:leftChars="0" w:left="1352"/>
        <w:rPr>
          <w:rFonts w:ascii="Nanum Myeongjo" w:eastAsia="Nanum Myeongjo" w:hAnsi="Nanum Myeongjo" w:hint="eastAsia"/>
          <w:sz w:val="22"/>
          <w:szCs w:val="22"/>
          <w:lang w:val="en-US"/>
        </w:rPr>
      </w:pPr>
      <w:r>
        <w:rPr>
          <w:rFonts w:ascii="Nanum Myeongjo" w:eastAsia="Nanum Myeongjo" w:hAnsi="Nanum Myeongjo"/>
          <w:sz w:val="22"/>
          <w:szCs w:val="22"/>
        </w:rPr>
        <w:t xml:space="preserve">FCFS </w:t>
      </w:r>
      <w:r>
        <w:rPr>
          <w:rFonts w:ascii="Nanum Myeongjo" w:eastAsia="Nanum Myeongjo" w:hAnsi="Nanum Myeongjo" w:hint="eastAsia"/>
          <w:sz w:val="22"/>
          <w:szCs w:val="22"/>
        </w:rPr>
        <w:t xml:space="preserve">알고리즘은 </w:t>
      </w:r>
      <w:r>
        <w:rPr>
          <w:rFonts w:ascii="Nanum Myeongjo" w:eastAsia="Nanum Myeongjo" w:hAnsi="Nanum Myeongjo"/>
          <w:sz w:val="22"/>
          <w:szCs w:val="22"/>
          <w:lang w:val="en-US"/>
        </w:rPr>
        <w:t>ready 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에 먼저 도착한 순서대로,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즉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사용 요청을 먼저 한 순서대로 프로세스를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에 할당하는 알고리즘이다.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Non-preemptive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방식이기 때문에 프로세스가 종료되거나 </w:t>
      </w:r>
      <w:r>
        <w:rPr>
          <w:rFonts w:ascii="Nanum Myeongjo" w:eastAsia="Nanum Myeongjo" w:hAnsi="Nanum Myeongjo"/>
          <w:sz w:val="22"/>
          <w:szCs w:val="22"/>
          <w:lang w:val="en-US"/>
        </w:rPr>
        <w:t>I/O interruption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이 발생하지 않으면 다른 프로세스가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proofErr w:type="spellStart"/>
      <w:r>
        <w:rPr>
          <w:rFonts w:ascii="Nanum Myeongjo" w:eastAsia="Nanum Myeongjo" w:hAnsi="Nanum Myeongjo" w:hint="eastAsia"/>
          <w:sz w:val="22"/>
          <w:szCs w:val="22"/>
          <w:lang w:val="en-US"/>
        </w:rPr>
        <w:t>를</w:t>
      </w:r>
      <w:proofErr w:type="spellEnd"/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강탈할 수 없다.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FCFS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알고리즘은 가장 간단한 알고리즘 중 하나로 구현이 쉽고,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요청 순서대로 실행을 하기 때문에 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starvation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현상이 일어나지 않는다는 장점이 있다.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하지만 앞 순서에 긴 실행시간을 가진 프로세스가 실행을 하면 </w:t>
      </w:r>
      <w:proofErr w:type="spellStart"/>
      <w:r>
        <w:rPr>
          <w:rFonts w:ascii="Nanum Myeongjo" w:eastAsia="Nanum Myeongjo" w:hAnsi="Nanum Myeongjo" w:hint="eastAsia"/>
          <w:sz w:val="22"/>
          <w:szCs w:val="22"/>
          <w:lang w:val="en-US"/>
        </w:rPr>
        <w:t>뒷</w:t>
      </w:r>
      <w:proofErr w:type="spellEnd"/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순서의 짧은 실행시간을 가진 프로세스들이 불필요하게 대기를 오래하는 </w:t>
      </w:r>
      <w:r>
        <w:rPr>
          <w:rFonts w:ascii="Nanum Myeongjo" w:eastAsia="Nanum Myeongjo" w:hAnsi="Nanum Myeongjo"/>
          <w:sz w:val="22"/>
          <w:szCs w:val="22"/>
          <w:lang w:val="en-US"/>
        </w:rPr>
        <w:lastRenderedPageBreak/>
        <w:t>convoy effect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가 일어날 수 있다는 단점이 있다.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Convoy effect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는 </w:t>
      </w:r>
      <w:r>
        <w:rPr>
          <w:rFonts w:ascii="Nanum Myeongjo" w:eastAsia="Nanum Myeongjo" w:hAnsi="Nanum Myeongjo"/>
          <w:sz w:val="22"/>
          <w:szCs w:val="22"/>
          <w:lang w:val="en-US"/>
        </w:rPr>
        <w:t>CPU utilization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을 낮춘다.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5B149A" w:rsidRPr="005B149A" w:rsidRDefault="005B149A" w:rsidP="005B149A">
      <w:pPr>
        <w:pStyle w:val="af6"/>
        <w:numPr>
          <w:ilvl w:val="0"/>
          <w:numId w:val="25"/>
        </w:numPr>
        <w:ind w:leftChars="0"/>
        <w:rPr>
          <w:rFonts w:ascii="Nanum Myeongjo" w:eastAsia="Nanum Myeongjo" w:hAnsi="Nanum Myeongjo"/>
          <w:b/>
          <w:bCs/>
          <w:sz w:val="22"/>
          <w:szCs w:val="22"/>
        </w:rPr>
      </w:pPr>
      <w:r>
        <w:rPr>
          <w:rFonts w:ascii="Nanum Myeongjo" w:eastAsia="Nanum Myeongjo" w:hAnsi="Nanum Myeongjo" w:hint="eastAsia"/>
          <w:b/>
          <w:bCs/>
          <w:sz w:val="22"/>
          <w:szCs w:val="22"/>
          <w:lang w:val="en-US"/>
        </w:rPr>
        <w:t>S</w:t>
      </w:r>
      <w:r>
        <w:rPr>
          <w:rFonts w:ascii="Nanum Myeongjo" w:eastAsia="Nanum Myeongjo" w:hAnsi="Nanum Myeongjo"/>
          <w:b/>
          <w:bCs/>
          <w:sz w:val="22"/>
          <w:szCs w:val="22"/>
          <w:lang w:val="en-US"/>
        </w:rPr>
        <w:t>hortest Job First Scheduling</w:t>
      </w:r>
    </w:p>
    <w:p w:rsidR="005B149A" w:rsidRDefault="005B149A" w:rsidP="005B149A">
      <w:pPr>
        <w:pStyle w:val="af6"/>
        <w:ind w:leftChars="0" w:left="1352"/>
        <w:rPr>
          <w:rFonts w:ascii="Nanum Myeongjo" w:eastAsia="Nanum Myeongjo" w:hAnsi="Nanum Myeongjo"/>
          <w:sz w:val="22"/>
          <w:szCs w:val="22"/>
          <w:lang w:val="en-US"/>
        </w:rPr>
      </w:pPr>
      <w:r w:rsidRPr="005B149A">
        <w:rPr>
          <w:rFonts w:ascii="Nanum Myeongjo" w:eastAsia="Nanum Myeongjo" w:hAnsi="Nanum Myeongjo" w:hint="eastAsia"/>
          <w:sz w:val="22"/>
          <w:szCs w:val="22"/>
          <w:lang w:val="en-US"/>
        </w:rPr>
        <w:t>S</w:t>
      </w:r>
      <w:r w:rsidRPr="005B149A">
        <w:rPr>
          <w:rFonts w:ascii="Nanum Myeongjo" w:eastAsia="Nanum Myeongjo" w:hAnsi="Nanum Myeongjo"/>
          <w:sz w:val="22"/>
          <w:szCs w:val="22"/>
          <w:lang w:val="en-US"/>
        </w:rPr>
        <w:t>JF</w:t>
      </w:r>
      <w:r w:rsidRPr="005B149A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알고리즘은 가장 </w:t>
      </w:r>
      <w:r>
        <w:rPr>
          <w:rFonts w:ascii="Nanum Myeongjo" w:eastAsia="Nanum Myeongjo" w:hAnsi="Nanum Myeongjo"/>
          <w:sz w:val="22"/>
          <w:szCs w:val="22"/>
          <w:lang w:val="en-US"/>
        </w:rPr>
        <w:t>CPU burst time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이 짧은 프로세스부터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에 할당하는 알고리즘이다.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5B149A" w:rsidRPr="005B149A" w:rsidRDefault="005B149A" w:rsidP="005B149A">
      <w:pPr>
        <w:pStyle w:val="af6"/>
        <w:numPr>
          <w:ilvl w:val="0"/>
          <w:numId w:val="26"/>
        </w:numPr>
        <w:ind w:leftChars="0"/>
        <w:rPr>
          <w:rFonts w:ascii="Nanum Myeongjo" w:eastAsia="Nanum Myeongjo" w:hAnsi="Nanum Myeongjo"/>
          <w:b/>
          <w:bCs/>
          <w:sz w:val="22"/>
          <w:szCs w:val="22"/>
          <w:lang w:val="en-US"/>
        </w:rPr>
      </w:pPr>
      <w:r w:rsidRPr="005B149A">
        <w:rPr>
          <w:rFonts w:ascii="Nanum Myeongjo" w:eastAsia="Nanum Myeongjo" w:hAnsi="Nanum Myeongjo"/>
          <w:b/>
          <w:bCs/>
          <w:sz w:val="22"/>
          <w:szCs w:val="22"/>
          <w:lang w:val="en-US"/>
        </w:rPr>
        <w:t>Non-preemptive</w:t>
      </w:r>
    </w:p>
    <w:p w:rsidR="005B149A" w:rsidRDefault="005B149A" w:rsidP="005B149A">
      <w:pPr>
        <w:pStyle w:val="af6"/>
        <w:ind w:leftChars="0" w:left="1712"/>
        <w:rPr>
          <w:rFonts w:ascii="Nanum Myeongjo" w:eastAsia="Nanum Myeongjo" w:hAnsi="Nanum Myeongjo" w:hint="eastAsia"/>
          <w:sz w:val="22"/>
          <w:szCs w:val="22"/>
          <w:lang w:val="en-US"/>
        </w:rPr>
      </w:pPr>
      <w:proofErr w:type="spellStart"/>
      <w:r>
        <w:rPr>
          <w:rFonts w:ascii="Nanum Myeongjo" w:eastAsia="Nanum Myeongjo" w:hAnsi="Nanum Myeongjo" w:hint="eastAsia"/>
          <w:sz w:val="22"/>
          <w:szCs w:val="22"/>
          <w:lang w:val="en-US"/>
        </w:rPr>
        <w:t>비선점</w:t>
      </w:r>
      <w:proofErr w:type="spellEnd"/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/>
          <w:sz w:val="22"/>
          <w:szCs w:val="22"/>
          <w:lang w:val="en-US"/>
        </w:rPr>
        <w:t>SJF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는 먼저 수행시간이 긴 프로세스가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할당을 요청하고,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곧 이어 수행시간이 짧은 프로세스가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할당을 요청해도,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CPU</w:t>
      </w:r>
      <w:proofErr w:type="spellStart"/>
      <w:r>
        <w:rPr>
          <w:rFonts w:ascii="Nanum Myeongjo" w:eastAsia="Nanum Myeongjo" w:hAnsi="Nanum Myeongjo" w:hint="eastAsia"/>
          <w:sz w:val="22"/>
          <w:szCs w:val="22"/>
          <w:lang w:val="en-US"/>
        </w:rPr>
        <w:t>를</w:t>
      </w:r>
      <w:proofErr w:type="spellEnd"/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바꿔줄 수 없으므로 </w:t>
      </w:r>
      <w:r>
        <w:rPr>
          <w:rFonts w:ascii="Nanum Myeongjo" w:eastAsia="Nanum Myeongjo" w:hAnsi="Nanum Myeongjo"/>
          <w:sz w:val="22"/>
          <w:szCs w:val="22"/>
          <w:lang w:val="en-US"/>
        </w:rPr>
        <w:t>SJF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방식의 이점이 크게 작용하지 못한다.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5B149A" w:rsidRPr="005B149A" w:rsidRDefault="005B149A" w:rsidP="005B149A">
      <w:pPr>
        <w:pStyle w:val="af6"/>
        <w:numPr>
          <w:ilvl w:val="0"/>
          <w:numId w:val="26"/>
        </w:numPr>
        <w:ind w:leftChars="0"/>
        <w:rPr>
          <w:rFonts w:ascii="Nanum Myeongjo" w:eastAsia="Nanum Myeongjo" w:hAnsi="Nanum Myeongjo"/>
          <w:b/>
          <w:bCs/>
          <w:sz w:val="22"/>
          <w:szCs w:val="22"/>
          <w:lang w:val="en-US"/>
        </w:rPr>
      </w:pPr>
      <w:r w:rsidRPr="005B149A">
        <w:rPr>
          <w:rFonts w:ascii="Nanum Myeongjo" w:eastAsia="Nanum Myeongjo" w:hAnsi="Nanum Myeongjo"/>
          <w:b/>
          <w:bCs/>
          <w:sz w:val="22"/>
          <w:szCs w:val="22"/>
          <w:lang w:val="en-US"/>
        </w:rPr>
        <w:t>Preemptive</w:t>
      </w:r>
    </w:p>
    <w:p w:rsidR="005B149A" w:rsidRPr="005B149A" w:rsidRDefault="005B149A" w:rsidP="005B149A">
      <w:pPr>
        <w:pStyle w:val="af6"/>
        <w:ind w:leftChars="0" w:left="1712"/>
        <w:rPr>
          <w:rFonts w:ascii="Nanum Myeongjo" w:eastAsia="Nanum Myeongjo" w:hAnsi="Nanum Myeongjo" w:hint="eastAsia"/>
          <w:sz w:val="22"/>
          <w:szCs w:val="22"/>
          <w:lang w:val="en-US"/>
        </w:rPr>
      </w:pPr>
      <w:r>
        <w:rPr>
          <w:rFonts w:ascii="Nanum Myeongjo" w:eastAsia="Nanum Myeongjo" w:hAnsi="Nanum Myeongjo" w:hint="eastAsia"/>
          <w:sz w:val="22"/>
          <w:szCs w:val="22"/>
          <w:lang w:val="en-US"/>
        </w:rPr>
        <w:t>1</w:t>
      </w:r>
      <w:r>
        <w:rPr>
          <w:rFonts w:ascii="Nanum Myeongjo" w:eastAsia="Nanum Myeongjo" w:hAnsi="Nanum Myeongjo"/>
          <w:sz w:val="22"/>
          <w:szCs w:val="22"/>
          <w:lang w:val="en-US"/>
        </w:rPr>
        <w:t>)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의 문제 때문에 </w:t>
      </w:r>
      <w:r>
        <w:rPr>
          <w:rFonts w:ascii="Nanum Myeongjo" w:eastAsia="Nanum Myeongjo" w:hAnsi="Nanum Myeongjo"/>
          <w:sz w:val="22"/>
          <w:szCs w:val="22"/>
          <w:lang w:val="en-US"/>
        </w:rPr>
        <w:t>SJF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알고리즘이 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preemptive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특성을 가지게 설계를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하면,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각 </w:t>
      </w:r>
      <w:r>
        <w:rPr>
          <w:rFonts w:ascii="Nanum Myeongjo" w:eastAsia="Nanum Myeongjo" w:hAnsi="Nanum Myeongjo"/>
          <w:sz w:val="22"/>
          <w:szCs w:val="22"/>
          <w:lang w:val="en-US"/>
        </w:rPr>
        <w:t>context switch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상황마다 가장 </w:t>
      </w:r>
      <w:r>
        <w:rPr>
          <w:rFonts w:ascii="Nanum Myeongjo" w:eastAsia="Nanum Myeongjo" w:hAnsi="Nanum Myeongjo"/>
          <w:sz w:val="22"/>
          <w:szCs w:val="22"/>
          <w:lang w:val="en-US"/>
        </w:rPr>
        <w:t>CPU burst remain time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이 작은 프로세스가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에 할당이 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이는 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average waiting time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측면에서 최소를 보장해주는 최적의 해결방안이 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다만 실제 시스템 환경에서는 </w:t>
      </w:r>
      <w:r>
        <w:rPr>
          <w:rFonts w:ascii="Nanum Myeongjo" w:eastAsia="Nanum Myeongjo" w:hAnsi="Nanum Myeongjo"/>
          <w:sz w:val="22"/>
          <w:szCs w:val="22"/>
          <w:lang w:val="en-US"/>
        </w:rPr>
        <w:t>CPU burst time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을 알 수 없고,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예측을 하는 것도 어렵기 때문에 실제 시스템 환경에서 쓰이지 못한다.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또한,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짧은 수행 시간을 가진 프로세스만 계속 우선권을 </w:t>
      </w:r>
      <w:proofErr w:type="spellStart"/>
      <w:r>
        <w:rPr>
          <w:rFonts w:ascii="Nanum Myeongjo" w:eastAsia="Nanum Myeongjo" w:hAnsi="Nanum Myeongjo" w:hint="eastAsia"/>
          <w:sz w:val="22"/>
          <w:szCs w:val="22"/>
          <w:lang w:val="en-US"/>
        </w:rPr>
        <w:t>부여받기</w:t>
      </w:r>
      <w:proofErr w:type="spellEnd"/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때문에 수행시간이 짧은 프로세스들이 지속적으로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할당을 요청하는 한,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긴 수행 시간을 가진 프로세스는 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CPU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할당을 받지 못하고 무한히 순서에서 밀려나며 </w:t>
      </w:r>
      <w:r>
        <w:rPr>
          <w:rFonts w:ascii="Nanum Myeongjo" w:eastAsia="Nanum Myeongjo" w:hAnsi="Nanum Myeongjo"/>
          <w:sz w:val="22"/>
          <w:szCs w:val="22"/>
          <w:lang w:val="en-US"/>
        </w:rPr>
        <w:t>starvation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이 발생한다.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5B149A" w:rsidRPr="005B149A" w:rsidRDefault="005B149A" w:rsidP="005B149A">
      <w:pPr>
        <w:pStyle w:val="af6"/>
        <w:numPr>
          <w:ilvl w:val="0"/>
          <w:numId w:val="25"/>
        </w:numPr>
        <w:ind w:leftChars="0"/>
        <w:rPr>
          <w:rFonts w:ascii="Nanum Myeongjo" w:eastAsia="Nanum Myeongjo" w:hAnsi="Nanum Myeongjo"/>
          <w:b/>
          <w:bCs/>
          <w:sz w:val="22"/>
          <w:szCs w:val="22"/>
        </w:rPr>
      </w:pPr>
      <w:r>
        <w:rPr>
          <w:rFonts w:ascii="Nanum Myeongjo" w:eastAsia="Nanum Myeongjo" w:hAnsi="Nanum Myeongjo" w:hint="eastAsia"/>
          <w:b/>
          <w:bCs/>
          <w:sz w:val="22"/>
          <w:szCs w:val="22"/>
          <w:lang w:val="en-US"/>
        </w:rPr>
        <w:t>P</w:t>
      </w:r>
      <w:r>
        <w:rPr>
          <w:rFonts w:ascii="Nanum Myeongjo" w:eastAsia="Nanum Myeongjo" w:hAnsi="Nanum Myeongjo"/>
          <w:b/>
          <w:bCs/>
          <w:sz w:val="22"/>
          <w:szCs w:val="22"/>
          <w:lang w:val="en-US"/>
        </w:rPr>
        <w:t>riority Scheduling</w:t>
      </w:r>
    </w:p>
    <w:p w:rsidR="005B149A" w:rsidRDefault="005B149A" w:rsidP="005B149A">
      <w:pPr>
        <w:pStyle w:val="af6"/>
        <w:ind w:leftChars="0" w:left="1352"/>
        <w:rPr>
          <w:rFonts w:ascii="Nanum Myeongjo" w:eastAsia="Nanum Myeongjo" w:hAnsi="Nanum Myeongjo"/>
          <w:sz w:val="22"/>
          <w:szCs w:val="22"/>
          <w:lang w:val="en-US"/>
        </w:rPr>
      </w:pPr>
      <w:r w:rsidRPr="005B149A">
        <w:rPr>
          <w:rFonts w:ascii="Nanum Myeongjo" w:eastAsia="Nanum Myeongjo" w:hAnsi="Nanum Myeongjo" w:hint="eastAsia"/>
          <w:sz w:val="22"/>
          <w:szCs w:val="22"/>
          <w:lang w:val="en-US"/>
        </w:rPr>
        <w:t>P</w:t>
      </w:r>
      <w:r w:rsidRPr="005B149A">
        <w:rPr>
          <w:rFonts w:ascii="Nanum Myeongjo" w:eastAsia="Nanum Myeongjo" w:hAnsi="Nanum Myeongjo"/>
          <w:sz w:val="22"/>
          <w:szCs w:val="22"/>
          <w:lang w:val="en-US"/>
        </w:rPr>
        <w:t>riority</w:t>
      </w:r>
      <w:r w:rsidRPr="005B149A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알고리즘은 프로세스 생성 때 프로세스의 특성에 따라 우선순위를 부여하고,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우선순위가 높은 프로세스부터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에 할당하는 알고리즘이다.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5B149A" w:rsidRPr="005B149A" w:rsidRDefault="005B149A" w:rsidP="005B149A">
      <w:pPr>
        <w:pStyle w:val="af6"/>
        <w:numPr>
          <w:ilvl w:val="0"/>
          <w:numId w:val="27"/>
        </w:numPr>
        <w:ind w:leftChars="0"/>
        <w:rPr>
          <w:rFonts w:ascii="Nanum Myeongjo" w:eastAsia="Nanum Myeongjo" w:hAnsi="Nanum Myeongjo"/>
          <w:b/>
          <w:bCs/>
          <w:sz w:val="22"/>
          <w:szCs w:val="22"/>
          <w:lang w:val="en-US"/>
        </w:rPr>
      </w:pPr>
      <w:r w:rsidRPr="005B149A">
        <w:rPr>
          <w:rFonts w:ascii="Nanum Myeongjo" w:eastAsia="Nanum Myeongjo" w:hAnsi="Nanum Myeongjo"/>
          <w:b/>
          <w:bCs/>
          <w:sz w:val="22"/>
          <w:szCs w:val="22"/>
          <w:lang w:val="en-US"/>
        </w:rPr>
        <w:t>Non-preemptive</w:t>
      </w:r>
    </w:p>
    <w:p w:rsidR="005B149A" w:rsidRDefault="005B149A" w:rsidP="005B149A">
      <w:pPr>
        <w:pStyle w:val="af6"/>
        <w:ind w:leftChars="0" w:left="1712"/>
        <w:rPr>
          <w:rFonts w:ascii="Nanum Myeongjo" w:eastAsia="Nanum Myeongjo" w:hAnsi="Nanum Myeongjo" w:hint="eastAsia"/>
          <w:sz w:val="22"/>
          <w:szCs w:val="22"/>
          <w:lang w:val="en-US"/>
        </w:rPr>
      </w:pPr>
      <w:proofErr w:type="spellStart"/>
      <w:r>
        <w:rPr>
          <w:rFonts w:ascii="Nanum Myeongjo" w:eastAsia="Nanum Myeongjo" w:hAnsi="Nanum Myeongjo" w:hint="eastAsia"/>
          <w:sz w:val="22"/>
          <w:szCs w:val="22"/>
          <w:lang w:val="en-US"/>
        </w:rPr>
        <w:t>비선점</w:t>
      </w:r>
      <w:proofErr w:type="spellEnd"/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/>
          <w:sz w:val="22"/>
          <w:szCs w:val="22"/>
          <w:lang w:val="en-US"/>
        </w:rPr>
        <w:t>priority scheduling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은 우선순위가 낮은 프로세스가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먼저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할당을 요청하고,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곧 이어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우선순위가 높은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프로세스가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할당을 요청해도,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CPU</w:t>
      </w:r>
      <w:proofErr w:type="spellStart"/>
      <w:r>
        <w:rPr>
          <w:rFonts w:ascii="Nanum Myeongjo" w:eastAsia="Nanum Myeongjo" w:hAnsi="Nanum Myeongjo" w:hint="eastAsia"/>
          <w:sz w:val="22"/>
          <w:szCs w:val="22"/>
          <w:lang w:val="en-US"/>
        </w:rPr>
        <w:t>를</w:t>
      </w:r>
      <w:proofErr w:type="spellEnd"/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바꿔줄 수 없으므로 </w:t>
      </w:r>
      <w:r>
        <w:rPr>
          <w:rFonts w:ascii="Nanum Myeongjo" w:eastAsia="Nanum Myeongjo" w:hAnsi="Nanum Myeongjo"/>
          <w:sz w:val="22"/>
          <w:szCs w:val="22"/>
          <w:lang w:val="en-US"/>
        </w:rPr>
        <w:t>SJF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방식의 이점이 크게 작용하지 못한다.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</w:t>
      </w:r>
    </w:p>
    <w:p w:rsidR="005B149A" w:rsidRDefault="005B149A" w:rsidP="005B149A">
      <w:pPr>
        <w:pStyle w:val="af6"/>
        <w:numPr>
          <w:ilvl w:val="0"/>
          <w:numId w:val="27"/>
        </w:numPr>
        <w:ind w:leftChars="0"/>
        <w:rPr>
          <w:rFonts w:ascii="Nanum Myeongjo" w:eastAsia="Nanum Myeongjo" w:hAnsi="Nanum Myeongjo"/>
          <w:b/>
          <w:bCs/>
          <w:sz w:val="22"/>
          <w:szCs w:val="22"/>
          <w:lang w:val="en-US"/>
        </w:rPr>
      </w:pPr>
      <w:r w:rsidRPr="005B149A">
        <w:rPr>
          <w:rFonts w:ascii="Nanum Myeongjo" w:eastAsia="Nanum Myeongjo" w:hAnsi="Nanum Myeongjo"/>
          <w:b/>
          <w:bCs/>
          <w:sz w:val="22"/>
          <w:szCs w:val="22"/>
          <w:lang w:val="en-US"/>
        </w:rPr>
        <w:t>Preemptive</w:t>
      </w:r>
    </w:p>
    <w:p w:rsidR="005B149A" w:rsidRPr="005B149A" w:rsidRDefault="005B149A" w:rsidP="005B149A">
      <w:pPr>
        <w:pStyle w:val="af6"/>
        <w:ind w:leftChars="0" w:left="1712"/>
        <w:rPr>
          <w:rFonts w:ascii="Nanum Myeongjo" w:eastAsia="Nanum Myeongjo" w:hAnsi="Nanum Myeongjo" w:hint="eastAsia"/>
          <w:sz w:val="22"/>
          <w:szCs w:val="22"/>
          <w:lang w:val="en-US"/>
        </w:rPr>
      </w:pPr>
      <w:r w:rsidRPr="005B149A">
        <w:rPr>
          <w:rFonts w:ascii="Nanum Myeongjo" w:eastAsia="Nanum Myeongjo" w:hAnsi="Nanum Myeongjo" w:hint="eastAsia"/>
          <w:sz w:val="22"/>
          <w:szCs w:val="22"/>
          <w:lang w:val="en-US"/>
        </w:rPr>
        <w:lastRenderedPageBreak/>
        <w:t>1</w:t>
      </w:r>
      <w:r w:rsidRPr="005B149A">
        <w:rPr>
          <w:rFonts w:ascii="Nanum Myeongjo" w:eastAsia="Nanum Myeongjo" w:hAnsi="Nanum Myeongjo"/>
          <w:sz w:val="22"/>
          <w:szCs w:val="22"/>
          <w:lang w:val="en-US"/>
        </w:rPr>
        <w:t>)</w:t>
      </w:r>
      <w:r w:rsidRPr="005B149A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의 문제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때문에 </w:t>
      </w:r>
      <w:r>
        <w:rPr>
          <w:rFonts w:ascii="Nanum Myeongjo" w:eastAsia="Nanum Myeongjo" w:hAnsi="Nanum Myeongjo"/>
          <w:sz w:val="22"/>
          <w:szCs w:val="22"/>
          <w:lang w:val="en-US"/>
        </w:rPr>
        <w:t>priority scheduling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은 </w:t>
      </w:r>
      <w:proofErr w:type="spellStart"/>
      <w:r>
        <w:rPr>
          <w:rFonts w:ascii="Nanum Myeongjo" w:eastAsia="Nanum Myeongjo" w:hAnsi="Nanum Myeongjo" w:hint="eastAsia"/>
          <w:sz w:val="22"/>
          <w:szCs w:val="22"/>
          <w:lang w:val="en-US"/>
        </w:rPr>
        <w:t>선점형으로</w:t>
      </w:r>
      <w:proofErr w:type="spellEnd"/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많이 쓰인다.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프로세스 특성에 따라 우선순위가 부여되기 때문에 중요한 프로세스부터 실행시킬 수 있다는 장점이 있지만 </w:t>
      </w:r>
      <w:r>
        <w:rPr>
          <w:rFonts w:ascii="Nanum Myeongjo" w:eastAsia="Nanum Myeongjo" w:hAnsi="Nanum Myeongjo"/>
          <w:sz w:val="22"/>
          <w:szCs w:val="22"/>
          <w:lang w:val="en-US"/>
        </w:rPr>
        <w:t>preemptive SJF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과 마찬가지로 </w:t>
      </w:r>
      <w:r>
        <w:rPr>
          <w:rFonts w:ascii="Nanum Myeongjo" w:eastAsia="Nanum Myeongjo" w:hAnsi="Nanum Myeongjo"/>
          <w:sz w:val="22"/>
          <w:szCs w:val="22"/>
          <w:lang w:val="en-US"/>
        </w:rPr>
        <w:t>starvation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문제가 발생한다.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이를 해결하기 위한 방안으로 </w:t>
      </w:r>
      <w:r>
        <w:rPr>
          <w:rFonts w:ascii="Nanum Myeongjo" w:eastAsia="Nanum Myeongjo" w:hAnsi="Nanum Myeongjo"/>
          <w:sz w:val="22"/>
          <w:szCs w:val="22"/>
          <w:lang w:val="en-US"/>
        </w:rPr>
        <w:t>aging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기법을 도입한다.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Aging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기법은 프로세스의 대기시간이 일정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값을 넘으면 우선순위를 높여주어 우선순위가 낮은 프로세스도 유한 시간 내에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할당을 받을 수 있도록 하는 방식이다.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5B149A" w:rsidRPr="005B149A" w:rsidRDefault="005B149A" w:rsidP="005B149A">
      <w:pPr>
        <w:pStyle w:val="af6"/>
        <w:numPr>
          <w:ilvl w:val="0"/>
          <w:numId w:val="25"/>
        </w:numPr>
        <w:ind w:leftChars="0"/>
        <w:rPr>
          <w:rFonts w:ascii="Nanum Myeongjo" w:eastAsia="Nanum Myeongjo" w:hAnsi="Nanum Myeongjo"/>
          <w:b/>
          <w:bCs/>
          <w:sz w:val="22"/>
          <w:szCs w:val="22"/>
        </w:rPr>
      </w:pPr>
      <w:r>
        <w:rPr>
          <w:rFonts w:ascii="Nanum Myeongjo" w:eastAsia="Nanum Myeongjo" w:hAnsi="Nanum Myeongjo" w:hint="eastAsia"/>
          <w:b/>
          <w:bCs/>
          <w:sz w:val="22"/>
          <w:szCs w:val="22"/>
          <w:lang w:val="en-US"/>
        </w:rPr>
        <w:t>R</w:t>
      </w:r>
      <w:r>
        <w:rPr>
          <w:rFonts w:ascii="Nanum Myeongjo" w:eastAsia="Nanum Myeongjo" w:hAnsi="Nanum Myeongjo"/>
          <w:b/>
          <w:bCs/>
          <w:sz w:val="22"/>
          <w:szCs w:val="22"/>
          <w:lang w:val="en-US"/>
        </w:rPr>
        <w:t>ound Robin Scheduling</w:t>
      </w:r>
    </w:p>
    <w:p w:rsidR="005B149A" w:rsidRPr="005B149A" w:rsidRDefault="005B149A" w:rsidP="005B149A">
      <w:pPr>
        <w:pStyle w:val="af6"/>
        <w:ind w:leftChars="0" w:left="1352"/>
        <w:rPr>
          <w:rFonts w:ascii="Nanum Myeongjo" w:eastAsia="Nanum Myeongjo" w:hAnsi="Nanum Myeongjo" w:hint="eastAsia"/>
          <w:sz w:val="22"/>
          <w:szCs w:val="22"/>
          <w:lang w:val="en-US"/>
        </w:rPr>
      </w:pPr>
      <w:r>
        <w:rPr>
          <w:rFonts w:ascii="Nanum Myeongjo" w:eastAsia="Nanum Myeongjo" w:hAnsi="Nanum Myeongjo" w:hint="eastAsia"/>
          <w:sz w:val="22"/>
          <w:szCs w:val="22"/>
        </w:rPr>
        <w:t>R</w:t>
      </w:r>
      <w:r>
        <w:rPr>
          <w:rFonts w:ascii="Nanum Myeongjo" w:eastAsia="Nanum Myeongjo" w:hAnsi="Nanum Myeongjo"/>
          <w:sz w:val="22"/>
          <w:szCs w:val="22"/>
        </w:rPr>
        <w:t>ound Robin scheduling</w:t>
      </w:r>
      <w:r>
        <w:rPr>
          <w:rFonts w:ascii="Nanum Myeongjo" w:eastAsia="Nanum Myeongjo" w:hAnsi="Nanum Myeongjo" w:hint="eastAsia"/>
          <w:sz w:val="22"/>
          <w:szCs w:val="22"/>
        </w:rPr>
        <w:t xml:space="preserve">은 </w:t>
      </w:r>
      <w:r>
        <w:rPr>
          <w:rFonts w:ascii="Nanum Myeongjo" w:eastAsia="Nanum Myeongjo" w:hAnsi="Nanum Myeongjo"/>
          <w:sz w:val="22"/>
          <w:szCs w:val="22"/>
          <w:lang w:val="en-US"/>
        </w:rPr>
        <w:t>FCFS</w:t>
      </w:r>
      <w:proofErr w:type="spellStart"/>
      <w:r>
        <w:rPr>
          <w:rFonts w:ascii="Nanum Myeongjo" w:eastAsia="Nanum Myeongjo" w:hAnsi="Nanum Myeongjo" w:hint="eastAsia"/>
          <w:sz w:val="22"/>
          <w:szCs w:val="22"/>
          <w:lang w:val="en-US"/>
        </w:rPr>
        <w:t>처럼</w:t>
      </w:r>
      <w:proofErr w:type="spellEnd"/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/>
          <w:sz w:val="22"/>
          <w:szCs w:val="22"/>
          <w:lang w:val="en-US"/>
        </w:rPr>
        <w:t>ready 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에 도착한 순서대로 프로세스를 실행하지만,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time quantum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이라고 정해진 시간 동안만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수행하고 다음 프로세스로 </w:t>
      </w:r>
      <w:r>
        <w:rPr>
          <w:rFonts w:ascii="Nanum Myeongjo" w:eastAsia="Nanum Myeongjo" w:hAnsi="Nanum Myeongjo"/>
          <w:sz w:val="22"/>
          <w:szCs w:val="22"/>
          <w:lang w:val="en-US"/>
        </w:rPr>
        <w:t>preemption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이 일어나는 스케줄링 알고리즘이다.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이 방식은 특히 한 컴퓨터의 자원을 여러 유저 프로그램이 동시에 사용하고자 하는 시분할 시스템에서  유용하게 쓰인다.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Time quantum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을 작게 설정하면 동시에 실행되는 것처럼 느낄 수 있기 때문이다.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 w:rsidR="00025209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하지만 여러 프로세스들을 번갈아 수행하기 위해 </w:t>
      </w:r>
      <w:r w:rsidR="00025209">
        <w:rPr>
          <w:rFonts w:ascii="Nanum Myeongjo" w:eastAsia="Nanum Myeongjo" w:hAnsi="Nanum Myeongjo"/>
          <w:sz w:val="22"/>
          <w:szCs w:val="22"/>
          <w:lang w:val="en-US"/>
        </w:rPr>
        <w:t xml:space="preserve">context </w:t>
      </w:r>
      <w:proofErr w:type="spellStart"/>
      <w:r w:rsidR="00025209">
        <w:rPr>
          <w:rFonts w:ascii="Nanum Myeongjo" w:eastAsia="Nanum Myeongjo" w:hAnsi="Nanum Myeongjo"/>
          <w:sz w:val="22"/>
          <w:szCs w:val="22"/>
          <w:lang w:val="en-US"/>
        </w:rPr>
        <w:t>swtich</w:t>
      </w:r>
      <w:proofErr w:type="spellEnd"/>
      <w:r w:rsidR="00025209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가 자주 일어나기 때문에 </w:t>
      </w:r>
      <w:r w:rsidR="00025209">
        <w:rPr>
          <w:rFonts w:ascii="Nanum Myeongjo" w:eastAsia="Nanum Myeongjo" w:hAnsi="Nanum Myeongjo"/>
          <w:sz w:val="22"/>
          <w:szCs w:val="22"/>
          <w:lang w:val="en-US"/>
        </w:rPr>
        <w:t>overhead</w:t>
      </w:r>
      <w:r w:rsidR="00025209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가 커져서 효율이 떨어질 수 있다는 단점이 있다. </w:t>
      </w:r>
    </w:p>
    <w:p w:rsidR="005B149A" w:rsidRDefault="005B149A" w:rsidP="005B149A">
      <w:pPr>
        <w:pStyle w:val="af6"/>
        <w:numPr>
          <w:ilvl w:val="0"/>
          <w:numId w:val="25"/>
        </w:numPr>
        <w:ind w:leftChars="0"/>
        <w:rPr>
          <w:rFonts w:ascii="Nanum Myeongjo" w:eastAsia="Nanum Myeongjo" w:hAnsi="Nanum Myeongjo"/>
          <w:b/>
          <w:bCs/>
          <w:sz w:val="22"/>
          <w:szCs w:val="22"/>
        </w:rPr>
      </w:pPr>
      <w:r>
        <w:rPr>
          <w:rFonts w:ascii="Nanum Myeongjo" w:eastAsia="Nanum Myeongjo" w:hAnsi="Nanum Myeongjo" w:hint="eastAsia"/>
          <w:b/>
          <w:bCs/>
          <w:sz w:val="22"/>
          <w:szCs w:val="22"/>
        </w:rPr>
        <w:t>M</w:t>
      </w:r>
      <w:r>
        <w:rPr>
          <w:rFonts w:ascii="Nanum Myeongjo" w:eastAsia="Nanum Myeongjo" w:hAnsi="Nanum Myeongjo"/>
          <w:b/>
          <w:bCs/>
          <w:sz w:val="22"/>
          <w:szCs w:val="22"/>
        </w:rPr>
        <w:t>ultilevel Queue Scheduling</w:t>
      </w:r>
    </w:p>
    <w:p w:rsidR="005B149A" w:rsidRDefault="005B149A" w:rsidP="005B149A">
      <w:pPr>
        <w:pStyle w:val="af6"/>
        <w:ind w:leftChars="0" w:left="1352"/>
        <w:rPr>
          <w:rFonts w:ascii="Nanum Myeongjo" w:eastAsia="Nanum Myeongjo" w:hAnsi="Nanum Myeongjo"/>
          <w:sz w:val="22"/>
          <w:szCs w:val="22"/>
          <w:lang w:val="en-US"/>
        </w:rPr>
      </w:pPr>
      <w:r w:rsidRPr="005B149A">
        <w:rPr>
          <w:rFonts w:ascii="Nanum Myeongjo" w:eastAsia="Nanum Myeongjo" w:hAnsi="Nanum Myeongjo" w:hint="eastAsia"/>
          <w:sz w:val="22"/>
          <w:szCs w:val="22"/>
        </w:rPr>
        <w:t>M</w:t>
      </w:r>
      <w:r w:rsidRPr="005B149A">
        <w:rPr>
          <w:rFonts w:ascii="Nanum Myeongjo" w:eastAsia="Nanum Myeongjo" w:hAnsi="Nanum Myeongjo"/>
          <w:sz w:val="22"/>
          <w:szCs w:val="22"/>
        </w:rPr>
        <w:t>QS</w:t>
      </w:r>
      <w:r w:rsidRPr="005B149A">
        <w:rPr>
          <w:rFonts w:ascii="Nanum Myeongjo" w:eastAsia="Nanum Myeongjo" w:hAnsi="Nanum Myeongjo" w:hint="eastAsia"/>
          <w:sz w:val="22"/>
          <w:szCs w:val="22"/>
        </w:rPr>
        <w:t xml:space="preserve">는 </w:t>
      </w:r>
      <w:r>
        <w:rPr>
          <w:rFonts w:ascii="Nanum Myeongjo" w:eastAsia="Nanum Myeongjo" w:hAnsi="Nanum Myeongjo" w:hint="eastAsia"/>
          <w:sz w:val="22"/>
          <w:szCs w:val="22"/>
        </w:rPr>
        <w:t xml:space="preserve">서로 다른 유형에 속하는 프로세스들을 나눠서 유형 별로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다른 </w:t>
      </w:r>
      <w:r>
        <w:rPr>
          <w:rFonts w:ascii="Nanum Myeongjo" w:eastAsia="Nanum Myeongjo" w:hAnsi="Nanum Myeongjo"/>
          <w:sz w:val="22"/>
          <w:szCs w:val="22"/>
          <w:lang w:val="en-US"/>
        </w:rPr>
        <w:t>ready 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에 넣고,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각 </w:t>
      </w:r>
      <w:r>
        <w:rPr>
          <w:rFonts w:ascii="Nanum Myeongjo" w:eastAsia="Nanum Myeongjo" w:hAnsi="Nanum Myeongjo"/>
          <w:sz w:val="22"/>
          <w:szCs w:val="22"/>
          <w:lang w:val="en-US"/>
        </w:rPr>
        <w:t>ready 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에는 우선순위를 부여하여 우선순위가 높은 </w:t>
      </w:r>
      <w:r>
        <w:rPr>
          <w:rFonts w:ascii="Nanum Myeongjo" w:eastAsia="Nanum Myeongjo" w:hAnsi="Nanum Myeongjo"/>
          <w:sz w:val="22"/>
          <w:szCs w:val="22"/>
          <w:lang w:val="en-US"/>
        </w:rPr>
        <w:t>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의 프로세스들부터 실행을 하는 알고리즘이다.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이 알고리즘에서 특징적인 점은 각 </w:t>
      </w:r>
      <w:r>
        <w:rPr>
          <w:rFonts w:ascii="Nanum Myeongjo" w:eastAsia="Nanum Myeongjo" w:hAnsi="Nanum Myeongjo"/>
          <w:sz w:val="22"/>
          <w:szCs w:val="22"/>
          <w:lang w:val="en-US"/>
        </w:rPr>
        <w:t>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마다 서로 다른 스케줄링 알고리즘을 적용할 수 있다는 점이다.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예를 들면 </w:t>
      </w:r>
      <w:r>
        <w:rPr>
          <w:rFonts w:ascii="Nanum Myeongjo" w:eastAsia="Nanum Myeongjo" w:hAnsi="Nanum Myeongjo"/>
          <w:sz w:val="22"/>
          <w:szCs w:val="22"/>
          <w:lang w:val="en-US"/>
        </w:rPr>
        <w:t>foreground 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에는 </w:t>
      </w:r>
      <w:r>
        <w:rPr>
          <w:rFonts w:ascii="Nanum Myeongjo" w:eastAsia="Nanum Myeongjo" w:hAnsi="Nanum Myeongjo"/>
          <w:sz w:val="22"/>
          <w:szCs w:val="22"/>
          <w:lang w:val="en-US"/>
        </w:rPr>
        <w:t>round robin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알고리즘을 적용하고,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background 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에는 </w:t>
      </w:r>
      <w:r>
        <w:rPr>
          <w:rFonts w:ascii="Nanum Myeongjo" w:eastAsia="Nanum Myeongjo" w:hAnsi="Nanum Myeongjo"/>
          <w:sz w:val="22"/>
          <w:szCs w:val="22"/>
          <w:lang w:val="en-US"/>
        </w:rPr>
        <w:t>FCFS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알고리즘을 적용하는 식으로 구현이 가능하다.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5B149A" w:rsidRPr="005B149A" w:rsidRDefault="005B149A" w:rsidP="005B149A">
      <w:pPr>
        <w:pStyle w:val="af6"/>
        <w:ind w:leftChars="0" w:left="1352"/>
        <w:rPr>
          <w:rFonts w:ascii="Nanum Myeongjo" w:eastAsia="Nanum Myeongjo" w:hAnsi="Nanum Myeongjo" w:hint="eastAsia"/>
          <w:sz w:val="22"/>
          <w:szCs w:val="22"/>
          <w:lang w:val="en-US"/>
        </w:rPr>
      </w:pPr>
      <w:r>
        <w:rPr>
          <w:rFonts w:ascii="Nanum Myeongjo" w:eastAsia="Nanum Myeongjo" w:hAnsi="Nanum Myeongjo" w:hint="eastAsia"/>
          <w:sz w:val="22"/>
          <w:szCs w:val="22"/>
          <w:lang w:val="en-US"/>
        </w:rPr>
        <w:t>또한 알고리즘에서는 우선순위가 높은 q</w:t>
      </w:r>
      <w:r>
        <w:rPr>
          <w:rFonts w:ascii="Nanum Myeongjo" w:eastAsia="Nanum Myeongjo" w:hAnsi="Nanum Myeongjo"/>
          <w:sz w:val="22"/>
          <w:szCs w:val="22"/>
          <w:lang w:val="en-US"/>
        </w:rPr>
        <w:t>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의 프로세스의 수행이 전부 완료되어야 그 다음 우선순위를 가진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의 프로세스들이 수행을 할 수 있다.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따라서 낮은 우선순위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queue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에 있는 프로세스들이 </w:t>
      </w:r>
      <w:r>
        <w:rPr>
          <w:rFonts w:ascii="Nanum Myeongjo" w:eastAsia="Nanum Myeongjo" w:hAnsi="Nanum Myeongjo"/>
          <w:sz w:val="22"/>
          <w:szCs w:val="22"/>
          <w:lang w:val="en-US"/>
        </w:rPr>
        <w:t>starvation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을 경험할 수 있다.</w:t>
      </w:r>
    </w:p>
    <w:p w:rsidR="005B149A" w:rsidRPr="005B149A" w:rsidRDefault="005B149A" w:rsidP="005B149A">
      <w:pPr>
        <w:pStyle w:val="af6"/>
        <w:numPr>
          <w:ilvl w:val="0"/>
          <w:numId w:val="25"/>
        </w:numPr>
        <w:ind w:leftChars="0"/>
        <w:rPr>
          <w:rFonts w:ascii="Nanum Myeongjo" w:eastAsia="Nanum Myeongjo" w:hAnsi="Nanum Myeongjo"/>
          <w:b/>
          <w:bCs/>
          <w:sz w:val="22"/>
          <w:szCs w:val="22"/>
        </w:rPr>
      </w:pPr>
      <w:r w:rsidRPr="005B149A">
        <w:rPr>
          <w:rFonts w:ascii="Nanum Myeongjo" w:eastAsia="Nanum Myeongjo" w:hAnsi="Nanum Myeongjo" w:hint="eastAsia"/>
          <w:b/>
          <w:bCs/>
          <w:sz w:val="22"/>
          <w:szCs w:val="22"/>
          <w:lang w:val="en-US"/>
        </w:rPr>
        <w:t>M</w:t>
      </w:r>
      <w:r w:rsidRPr="005B149A">
        <w:rPr>
          <w:rFonts w:ascii="Nanum Myeongjo" w:eastAsia="Nanum Myeongjo" w:hAnsi="Nanum Myeongjo"/>
          <w:b/>
          <w:bCs/>
          <w:sz w:val="22"/>
          <w:szCs w:val="22"/>
          <w:lang w:val="en-US"/>
        </w:rPr>
        <w:t xml:space="preserve">ultilevel Feedback </w:t>
      </w:r>
      <w:r>
        <w:rPr>
          <w:rFonts w:ascii="Nanum Myeongjo" w:eastAsia="Nanum Myeongjo" w:hAnsi="Nanum Myeongjo"/>
          <w:b/>
          <w:bCs/>
          <w:sz w:val="22"/>
          <w:szCs w:val="22"/>
          <w:lang w:val="en-US"/>
        </w:rPr>
        <w:t>Q</w:t>
      </w:r>
      <w:r w:rsidRPr="005B149A">
        <w:rPr>
          <w:rFonts w:ascii="Nanum Myeongjo" w:eastAsia="Nanum Myeongjo" w:hAnsi="Nanum Myeongjo"/>
          <w:b/>
          <w:bCs/>
          <w:sz w:val="22"/>
          <w:szCs w:val="22"/>
          <w:lang w:val="en-US"/>
        </w:rPr>
        <w:t>ueue</w:t>
      </w:r>
      <w:r>
        <w:rPr>
          <w:rFonts w:ascii="Nanum Myeongjo" w:eastAsia="Nanum Myeongjo" w:hAnsi="Nanum Myeongjo"/>
          <w:b/>
          <w:bCs/>
          <w:sz w:val="22"/>
          <w:szCs w:val="22"/>
          <w:lang w:val="en-US"/>
        </w:rPr>
        <w:t xml:space="preserve"> Scheduling</w:t>
      </w:r>
    </w:p>
    <w:p w:rsidR="00025209" w:rsidRPr="00025209" w:rsidRDefault="005B149A" w:rsidP="00025209">
      <w:pPr>
        <w:pStyle w:val="af6"/>
        <w:pBdr>
          <w:bottom w:val="single" w:sz="6" w:space="1" w:color="auto"/>
        </w:pBdr>
        <w:ind w:leftChars="0" w:left="1352"/>
        <w:rPr>
          <w:rFonts w:ascii="Nanum Myeongjo" w:eastAsia="Nanum Myeongjo" w:hAnsi="Nanum Myeongjo" w:hint="eastAsia"/>
          <w:sz w:val="22"/>
          <w:szCs w:val="22"/>
          <w:lang w:val="en-US"/>
        </w:rPr>
      </w:pPr>
      <w:r>
        <w:rPr>
          <w:rFonts w:ascii="Nanum Myeongjo" w:eastAsia="Nanum Myeongjo" w:hAnsi="Nanum Myeongjo"/>
          <w:sz w:val="22"/>
          <w:szCs w:val="22"/>
          <w:lang w:val="en-US"/>
        </w:rPr>
        <w:t xml:space="preserve">MQS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에서 일어나는 </w:t>
      </w:r>
      <w:r>
        <w:rPr>
          <w:rFonts w:ascii="Nanum Myeongjo" w:eastAsia="Nanum Myeongjo" w:hAnsi="Nanum Myeongjo"/>
          <w:sz w:val="22"/>
          <w:szCs w:val="22"/>
          <w:lang w:val="en-US"/>
        </w:rPr>
        <w:t>starvation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문제를 해결하기 위해 고안된 알고리즘이 </w:t>
      </w:r>
      <w:r>
        <w:rPr>
          <w:rFonts w:ascii="Nanum Myeongjo" w:eastAsia="Nanum Myeongjo" w:hAnsi="Nanum Myeongjo"/>
          <w:sz w:val="22"/>
          <w:szCs w:val="22"/>
          <w:lang w:val="en-US"/>
        </w:rPr>
        <w:t>MFQS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알고리즘이다.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너무 오랫동안 실행되지 못한 프로세스를 우선순위가 한 단계 높은 </w:t>
      </w:r>
      <w:r>
        <w:rPr>
          <w:rFonts w:ascii="Nanum Myeongjo" w:eastAsia="Nanum Myeongjo" w:hAnsi="Nanum Myeongjo"/>
          <w:sz w:val="22"/>
          <w:szCs w:val="22"/>
          <w:lang w:val="en-US"/>
        </w:rPr>
        <w:t>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로 이동시키는 것으로 </w:t>
      </w:r>
      <w:r>
        <w:rPr>
          <w:rFonts w:ascii="Nanum Myeongjo" w:eastAsia="Nanum Myeongjo" w:hAnsi="Nanum Myeongjo"/>
          <w:sz w:val="22"/>
          <w:szCs w:val="22"/>
          <w:lang w:val="en-US"/>
        </w:rPr>
        <w:t>aging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기법을 구현하여 </w:t>
      </w:r>
      <w:r>
        <w:rPr>
          <w:rFonts w:ascii="Nanum Myeongjo" w:eastAsia="Nanum Myeongjo" w:hAnsi="Nanum Myeongjo"/>
          <w:sz w:val="22"/>
          <w:szCs w:val="22"/>
          <w:lang w:val="en-US"/>
        </w:rPr>
        <w:t>starvation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이 일어나는 것을 막는다.</w:t>
      </w:r>
    </w:p>
    <w:p w:rsidR="00A52F8A" w:rsidRPr="00D0501A" w:rsidRDefault="00A52F8A" w:rsidP="00265BDF">
      <w:pPr>
        <w:pStyle w:val="af6"/>
        <w:numPr>
          <w:ilvl w:val="0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 w:rsidRPr="00265BDF">
        <w:rPr>
          <w:rFonts w:ascii="Nanum Gothic" w:eastAsia="Nanum Gothic" w:hAnsi="Nanum Gothic" w:cstheme="majorHAnsi" w:hint="eastAsia"/>
          <w:b/>
          <w:bCs/>
          <w:sz w:val="32"/>
          <w:szCs w:val="32"/>
          <w:lang w:val="en-US"/>
        </w:rPr>
        <w:lastRenderedPageBreak/>
        <w:t>기존 시뮬레이터 소개</w:t>
      </w:r>
    </w:p>
    <w:p w:rsidR="00D0501A" w:rsidRPr="00D0501A" w:rsidRDefault="00D0501A" w:rsidP="00D0501A">
      <w:pPr>
        <w:pStyle w:val="af6"/>
        <w:ind w:leftChars="0" w:left="425"/>
        <w:rPr>
          <w:rFonts w:ascii="Nanum Myeongjo" w:eastAsia="Nanum Myeongjo" w:hAnsi="Nanum Myeongjo" w:hint="eastAsia"/>
          <w:sz w:val="22"/>
          <w:szCs w:val="22"/>
        </w:rPr>
      </w:pP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기존의 시뮬레이터</w:t>
      </w:r>
      <w:r w:rsidR="001E4758" w:rsidRPr="001E4758">
        <w:rPr>
          <w:rFonts w:ascii="Nanum Myeongjo" w:eastAsia="Nanum Myeongjo" w:hAnsi="Nanum Myeongjo" w:cstheme="majorHAnsi" w:hint="eastAsia"/>
          <w:sz w:val="16"/>
          <w:szCs w:val="16"/>
          <w:lang w:val="en-US"/>
        </w:rPr>
        <w:t>[</w:t>
      </w:r>
      <w:r w:rsidR="001E4758" w:rsidRPr="001E4758">
        <w:rPr>
          <w:rFonts w:ascii="Nanum Myeongjo" w:eastAsia="Nanum Myeongjo" w:hAnsi="Nanum Myeongjo" w:cstheme="majorHAnsi"/>
          <w:sz w:val="16"/>
          <w:szCs w:val="16"/>
          <w:lang w:val="en-US"/>
        </w:rPr>
        <w:t>1]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에서 사용한 알고리즘은 총 다섯 가지로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, First-Come, First-Serve(FCFS), Round-Robin(RR), Shortest-Job-First(SJF), Shortest-Remaining-Time-First(SRTF), Multilevel Feedback Queues(MLFQ)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였다.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사용자는 프로세스 세부사항(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burst time, I/O burst time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등)을 직접 설정하거나 랜덤으로 생성되게 할 수 있었다.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특별한 이벤트가 일어날때마다 이벤트 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메세지가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생성되었다.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여러가지 다른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CPU Scheduling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알고리즘의 성능을 나타내기 위해 각 프로세스별로 해당 시간에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에서 실행이 되었는지,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ready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에서 대기하고 있었는지,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I/O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완료를 기다리며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waiting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에 있었는지를 나누어 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간트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차트에 표현했다.</w:t>
      </w:r>
    </w:p>
    <w:p w:rsidR="00A52F8A" w:rsidRPr="00D0501A" w:rsidRDefault="00A52F8A" w:rsidP="00265BDF">
      <w:pPr>
        <w:pStyle w:val="af6"/>
        <w:numPr>
          <w:ilvl w:val="0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 w:rsidRPr="00265BDF">
        <w:rPr>
          <w:rFonts w:ascii="Nanum Gothic" w:eastAsia="Nanum Gothic" w:hAnsi="Nanum Gothic" w:cstheme="majorHAnsi" w:hint="eastAsia"/>
          <w:b/>
          <w:bCs/>
          <w:sz w:val="32"/>
          <w:szCs w:val="32"/>
          <w:lang w:val="en-US"/>
        </w:rPr>
        <w:t>본인이 설계한 시뮬레이터 설명</w:t>
      </w:r>
    </w:p>
    <w:p w:rsidR="00D0501A" w:rsidRDefault="00D0501A" w:rsidP="00D0501A">
      <w:pPr>
        <w:pStyle w:val="af6"/>
        <w:ind w:leftChars="200" w:left="480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본인이 설계한 시뮬레이터의 모듈은 크게 세가지의 종류로 나누어볼 수 있다.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첫번째는 전역 변수로 선언된 큐를 관리하기 위한 함수들,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큐를 정렬하기 위한 </w:t>
      </w: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t>mergesort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함수,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프로세스를 랜덤 생성하기 위한 </w:t>
      </w: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t>create_processes</w:t>
      </w:r>
      <w:proofErr w:type="spellEnd"/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()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함수 등의 기본적인 기능을 구현하기 위한 모듈들이다.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두번째는 실제로 알고리즘이 실행되는데 필요한 함수들이다.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t>FCFS_alg</w:t>
      </w:r>
      <w:proofErr w:type="spellEnd"/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(), </w:t>
      </w: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t>SJF_alg</w:t>
      </w:r>
      <w:proofErr w:type="spellEnd"/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(), </w:t>
      </w:r>
      <w:proofErr w:type="spellStart"/>
      <w:r w:rsidRPr="00D0501A">
        <w:rPr>
          <w:rFonts w:ascii="Nanum Myeongjo" w:eastAsia="Nanum Myeongjo" w:hAnsi="Nanum Myeongjo" w:cstheme="majorHAnsi"/>
          <w:sz w:val="22"/>
          <w:szCs w:val="22"/>
          <w:lang w:val="en-US"/>
        </w:rPr>
        <w:t>PRI_alg</w:t>
      </w:r>
      <w:proofErr w:type="spellEnd"/>
      <w:r w:rsidRPr="00D0501A">
        <w:rPr>
          <w:rFonts w:ascii="Nanum Myeongjo" w:eastAsia="Nanum Myeongjo" w:hAnsi="Nanum Myeongjo" w:cstheme="majorHAnsi"/>
          <w:sz w:val="22"/>
          <w:szCs w:val="22"/>
          <w:lang w:val="en-US"/>
        </w:rPr>
        <w:t>()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, </w:t>
      </w:r>
      <w:proofErr w:type="spellStart"/>
      <w:r w:rsidRPr="00D0501A">
        <w:rPr>
          <w:rFonts w:ascii="Nanum Myeongjo" w:eastAsia="Nanum Myeongjo" w:hAnsi="Nanum Myeongjo" w:cstheme="majorHAnsi"/>
          <w:sz w:val="22"/>
          <w:szCs w:val="22"/>
          <w:lang w:val="en-US"/>
        </w:rPr>
        <w:t>PRESJF_alg</w:t>
      </w:r>
      <w:proofErr w:type="spellEnd"/>
      <w:r w:rsidRPr="00D0501A">
        <w:rPr>
          <w:rFonts w:ascii="Nanum Myeongjo" w:eastAsia="Nanum Myeongjo" w:hAnsi="Nanum Myeongjo" w:cstheme="majorHAnsi"/>
          <w:sz w:val="22"/>
          <w:szCs w:val="22"/>
          <w:lang w:val="en-US"/>
        </w:rPr>
        <w:t>()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, </w:t>
      </w:r>
      <w:proofErr w:type="spellStart"/>
      <w:r w:rsidRPr="00D0501A">
        <w:rPr>
          <w:rFonts w:ascii="Nanum Myeongjo" w:eastAsia="Nanum Myeongjo" w:hAnsi="Nanum Myeongjo" w:cstheme="majorHAnsi"/>
          <w:sz w:val="22"/>
          <w:szCs w:val="22"/>
          <w:lang w:val="en-US"/>
        </w:rPr>
        <w:t>PREPRI_alg</w:t>
      </w:r>
      <w:proofErr w:type="spellEnd"/>
      <w:r>
        <w:rPr>
          <w:rFonts w:ascii="Nanum Myeongjo" w:eastAsia="Nanum Myeongjo" w:hAnsi="Nanum Myeongjo" w:cstheme="majorHAnsi"/>
          <w:sz w:val="22"/>
          <w:szCs w:val="22"/>
          <w:lang w:val="en-US"/>
        </w:rPr>
        <w:t>(</w:t>
      </w:r>
      <w:r w:rsidRPr="00D0501A">
        <w:rPr>
          <w:rFonts w:ascii="Nanum Myeongjo" w:eastAsia="Nanum Myeongjo" w:hAnsi="Nanum Myeongjo" w:cstheme="majorHAnsi"/>
          <w:sz w:val="22"/>
          <w:szCs w:val="22"/>
          <w:lang w:val="en-US"/>
        </w:rPr>
        <w:t>)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, </w:t>
      </w:r>
      <w:proofErr w:type="spellStart"/>
      <w:r w:rsidRPr="00D0501A">
        <w:rPr>
          <w:rFonts w:ascii="Nanum Myeongjo" w:eastAsia="Nanum Myeongjo" w:hAnsi="Nanum Myeongjo" w:cstheme="majorHAnsi"/>
          <w:sz w:val="22"/>
          <w:szCs w:val="22"/>
          <w:lang w:val="en-US"/>
        </w:rPr>
        <w:t>RR_alg</w:t>
      </w:r>
      <w:proofErr w:type="spellEnd"/>
      <w:r w:rsidRPr="00D0501A">
        <w:rPr>
          <w:rFonts w:ascii="Nanum Myeongjo" w:eastAsia="Nanum Myeongjo" w:hAnsi="Nanum Myeongjo" w:cstheme="majorHAnsi"/>
          <w:sz w:val="22"/>
          <w:szCs w:val="22"/>
          <w:lang w:val="en-US"/>
        </w:rPr>
        <w:t>()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, </w:t>
      </w:r>
      <w:r w:rsidRPr="00D0501A">
        <w:rPr>
          <w:rFonts w:ascii="Nanum Myeongjo" w:eastAsia="Nanum Myeongjo" w:hAnsi="Nanum Myeongjo" w:cstheme="majorHAnsi"/>
          <w:sz w:val="22"/>
          <w:szCs w:val="22"/>
          <w:lang w:val="en-US"/>
        </w:rPr>
        <w:t>MULTI_Q()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에서 각 알고리즘이 실행되며 0부터 시간을 재면서 어떤 프로세스가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에서 실행중인지를 출력한다.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Wait()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함수는 한 프로세스를 실행하는 동안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ready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에서 대기 중인 프로세스들의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waiting time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을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1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씩 증가시키는 함수이다.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Waiting()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함수는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waiting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가 비어있지 않다면 매 시간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I/O burst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시간을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1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씩 감소시키다가,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I/O burst time remain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이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0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이 되는 순간 해당 프로세스를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ready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로 옮겨주는 함수이다.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세번째 종류는 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평가시간을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출력하는 함수이다.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알고리즘 함수에서 각 프로세스에 평가 시간이 저장되고,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해당 알고리즘의 </w:t>
      </w: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</w:t>
      </w:r>
      <w:proofErr w:type="spellEnd"/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utilization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도 계산이 된다.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t>Evalutation</w:t>
      </w:r>
      <w:proofErr w:type="spellEnd"/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()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함수는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각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프로세스마다의 평가 시간을 출력하고,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t>TotalEval</w:t>
      </w:r>
      <w:proofErr w:type="spellEnd"/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()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함수는 각 알고리즘별로 평가 시간의 평균과 </w:t>
      </w: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</w:t>
      </w:r>
      <w:proofErr w:type="spellEnd"/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utilization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을 출력한다.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</w:p>
    <w:p w:rsidR="0050280A" w:rsidRPr="0050280A" w:rsidRDefault="0050280A" w:rsidP="0050280A">
      <w:pPr>
        <w:rPr>
          <w:rFonts w:ascii="Nanum Myeongjo" w:eastAsia="Nanum Myeongjo" w:hAnsi="Nanum Myeongjo" w:cstheme="majorHAnsi" w:hint="eastAsia"/>
          <w:sz w:val="22"/>
          <w:szCs w:val="22"/>
        </w:rPr>
      </w:pPr>
    </w:p>
    <w:p w:rsidR="0050280A" w:rsidRDefault="0050280A" w:rsidP="0050280A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</w:p>
    <w:p w:rsidR="0050280A" w:rsidRDefault="0050280A" w:rsidP="0050280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50280A" w:rsidRDefault="0050280A" w:rsidP="0050280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50280A" w:rsidRDefault="0050280A" w:rsidP="0050280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50280A" w:rsidRDefault="0050280A" w:rsidP="0050280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50280A" w:rsidRDefault="0050280A" w:rsidP="0050280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50280A" w:rsidRPr="0050280A" w:rsidRDefault="0050280A" w:rsidP="0050280A">
      <w:pPr>
        <w:rPr>
          <w:rFonts w:ascii="Nanum Myeongjo" w:eastAsia="Nanum Myeongjo" w:hAnsi="Nanum Myeongjo" w:cstheme="majorHAnsi" w:hint="eastAsia"/>
          <w:sz w:val="22"/>
          <w:szCs w:val="22"/>
        </w:rPr>
      </w:pPr>
    </w:p>
    <w:p w:rsidR="00D0501A" w:rsidRDefault="00D0501A" w:rsidP="00D0501A">
      <w:pPr>
        <w:pStyle w:val="af6"/>
        <w:numPr>
          <w:ilvl w:val="0"/>
          <w:numId w:val="28"/>
        </w:numPr>
        <w:ind w:leftChars="0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noProof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420370</wp:posOffset>
                </wp:positionH>
                <wp:positionV relativeFrom="paragraph">
                  <wp:posOffset>208822</wp:posOffset>
                </wp:positionV>
                <wp:extent cx="5831840" cy="3055434"/>
                <wp:effectExtent l="0" t="0" r="10160" b="184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1840" cy="30554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501A" w:rsidRPr="00D0501A" w:rsidRDefault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>r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NULL</w:t>
                            </w:r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0;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check &lt;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num_process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++</w:t>
                            </w:r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If process arrived from job queue</w:t>
                            </w:r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poll process from job queue to ready queue</w:t>
                            </w:r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ready queue is not empty </w:t>
                            </w:r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poll process from ready queue to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empty</w:t>
                            </w:r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not empty</w:t>
                            </w:r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waiting(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ARRIVAL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not NULL</w:t>
                            </w:r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Print process ID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runP’s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pid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 and waiting(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ARRIVAL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) </w:t>
                            </w:r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burst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remain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time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0</w:t>
                            </w:r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terminate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Check++</w:t>
                            </w:r>
                          </w:p>
                          <w:p w:rsidR="00D0501A" w:rsidRPr="00D0501A" w:rsidRDefault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I/O happens for 5% chance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3.1pt;margin-top:16.45pt;width:459.2pt;height:24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" fillcolor="white [3201]" strokeweight=".5pt">
                <v:textbox>
                  <w:txbxContent>
                    <w:p w:rsidR="00D0501A" w:rsidRPr="00D0501A" w:rsidRDefault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proofErr w:type="spellStart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>r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NULL</w:t>
                      </w:r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0;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check &lt;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num_process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++</w:t>
                      </w:r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If process arrived from job queue</w:t>
                      </w:r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poll process from job queue to ready queue</w:t>
                      </w:r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ready queue is not empty </w:t>
                      </w:r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poll process from ready queue to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empty</w:t>
                      </w:r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not empty</w:t>
                      </w:r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 xml:space="preserve"> </w:t>
                      </w:r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waiting(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ARRIVAL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</w:t>
                      </w:r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not NULL</w:t>
                      </w:r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Print process ID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runP’s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pid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 and waiting(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ARRIVAL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) </w:t>
                      </w:r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burst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remain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time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0</w:t>
                      </w:r>
                    </w:p>
                    <w:p w:rsidR="00D0501A" w:rsidRPr="00D0501A" w:rsidRDefault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terminate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Check++</w:t>
                      </w:r>
                    </w:p>
                    <w:p w:rsidR="00D0501A" w:rsidRPr="00D0501A" w:rsidRDefault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I/O happens for 5% chance 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t>FCFS_alg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의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pseudo code</w:t>
      </w:r>
    </w:p>
    <w:p w:rsidR="0050280A" w:rsidRDefault="0050280A" w:rsidP="0050280A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50280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sz w:val="22"/>
          <w:szCs w:val="22"/>
          <w:lang w:val="en-US"/>
        </w:rPr>
        <w:t>Pseudo code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이므로 알고리즘과 직접 관련된 부분만 표기했다.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기본 구조는 모든 </w:t>
      </w: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프로세스가 완료될 때까지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for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문을 반복하는 것이다.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프로세스가 도착하면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ready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에 들어가고,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ready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가 비어있지 않으면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NULL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로 초기화 되어있던 </w:t>
      </w: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t>runP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변수로 프로세스가 저장된다.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t>runP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변수는 현재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에서 실행되고 있는 프로세스를 나타낸다.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따라서 </w:t>
      </w: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t>runP</w:t>
      </w:r>
      <w:proofErr w:type="spellEnd"/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NULL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이고,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waiting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도 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비어있으면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아직 아무 프로세스도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ready queue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에 도착하지 않은 상태로,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“bb “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만 출력해준다.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CPU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가 비어있고,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waiting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가 차있는 상태는 모든 프로세스가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ready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로 옮겨졌지만,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모두 실행을 마치거나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I/O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가 발생한 것이다.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따라서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idle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하다는 표시로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“bb “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를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출력해주고,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waiting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에 있는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I/O burst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가 진행될 수 있도록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waiting()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함수를 불러준다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. CPU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에 프로세스가 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할당되어있다면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해당 프로세스의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id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를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간트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차트에 출력해주고,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ready queue, waiting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가 진행이 될 수 있도록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wait(), waiting()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함수를 호출한다.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해당 프로세스의 </w:t>
      </w: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</w:t>
      </w:r>
      <w:proofErr w:type="spellEnd"/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burst remain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시간이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0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이 되면 해당 프로세스를 종료시키고 종료 표시로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check++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을 해준다.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이후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5%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확률로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I/O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발생이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일어나도록 한다.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</w:p>
    <w:p w:rsidR="00D0501A" w:rsidRP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이후 나올 알고리즘 함수들의 구조도 F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CFS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의 구조와 흡사하다.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알고리즘에 따라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preemption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이 추가가 되거나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ready queue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를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정렬하는 방법이 달라질 뿐이다.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</w:p>
    <w:p w:rsidR="0050280A" w:rsidRDefault="0050280A" w:rsidP="0050280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50280A" w:rsidRDefault="0050280A" w:rsidP="0050280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50280A" w:rsidRDefault="0050280A" w:rsidP="0050280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50280A" w:rsidRDefault="0050280A" w:rsidP="0050280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50280A" w:rsidRDefault="0050280A" w:rsidP="0050280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50280A" w:rsidRPr="0050280A" w:rsidRDefault="0050280A" w:rsidP="0050280A">
      <w:pPr>
        <w:rPr>
          <w:rFonts w:ascii="Nanum Myeongjo" w:eastAsia="Nanum Myeongjo" w:hAnsi="Nanum Myeongjo" w:cstheme="majorHAnsi" w:hint="eastAsia"/>
          <w:sz w:val="22"/>
          <w:szCs w:val="22"/>
        </w:rPr>
      </w:pPr>
    </w:p>
    <w:p w:rsidR="00D0501A" w:rsidRPr="0050280A" w:rsidRDefault="00D0501A" w:rsidP="0050280A">
      <w:pPr>
        <w:pStyle w:val="af6"/>
        <w:numPr>
          <w:ilvl w:val="0"/>
          <w:numId w:val="28"/>
        </w:numPr>
        <w:ind w:leftChars="0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5B0AC9" wp14:editId="5BB99430">
                <wp:simplePos x="0" y="0"/>
                <wp:positionH relativeFrom="column">
                  <wp:posOffset>331764</wp:posOffset>
                </wp:positionH>
                <wp:positionV relativeFrom="paragraph">
                  <wp:posOffset>301625</wp:posOffset>
                </wp:positionV>
                <wp:extent cx="5831840" cy="3401122"/>
                <wp:effectExtent l="0" t="0" r="1016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1840" cy="34011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>r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NULL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0;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check &lt;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num_process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++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If process arrived from job queue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poll process from job queue to ready queue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ready queue is not empty </w:t>
                            </w:r>
                          </w:p>
                          <w:p w:rsid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sort ready queue by CPU burst time</w:t>
                            </w:r>
                          </w:p>
                          <w:p w:rsidR="00D0501A" w:rsidRPr="00D0501A" w:rsidRDefault="00D0501A" w:rsidP="00D0501A">
                            <w:pPr>
                              <w:ind w:left="1440" w:firstLine="720"/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poll process from ready queue to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empty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not empty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waiting(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 REMAIN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not NULL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Print process ID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runP’s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pid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 and waiting(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 REMAIN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) 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burst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remain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time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0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terminate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Check++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I/O happens for 5% chance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B0AC9" id="Text Box 4" o:spid="_x0000_s1027" type="#_x0000_t202" style="position:absolute;left:0;text-align:left;margin-left:26.1pt;margin-top:23.75pt;width:459.2pt;height:26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" fillcolor="white [3201]" strokeweight=".5pt">
                <v:textbox>
                  <w:txbxContent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proofErr w:type="spellStart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>r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NULL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0;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check &lt;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num_process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++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If process arrived from job queue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poll process from job queue to ready queue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ready queue is not empty </w:t>
                      </w:r>
                    </w:p>
                    <w:p w:rsid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sort ready queue by CPU burst time</w:t>
                      </w:r>
                    </w:p>
                    <w:p w:rsidR="00D0501A" w:rsidRPr="00D0501A" w:rsidRDefault="00D0501A" w:rsidP="00D0501A">
                      <w:pPr>
                        <w:ind w:left="1440" w:firstLine="720"/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poll process from ready queue to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empty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not empty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 xml:space="preserve"> 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waiting(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 REMAIN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not NULL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Print process ID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runP’s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pid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 and waiting(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 REMAIN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) 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burst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remain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time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0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terminate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Check++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I/O happens for 5% chance 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50280A">
        <w:rPr>
          <w:rFonts w:ascii="Nanum Myeongjo" w:eastAsia="Nanum Myeongjo" w:hAnsi="Nanum Myeongjo" w:cstheme="majorHAnsi" w:hint="eastAsia"/>
          <w:sz w:val="22"/>
          <w:szCs w:val="22"/>
        </w:rPr>
        <w:t>S</w:t>
      </w:r>
      <w:r w:rsidRPr="0050280A">
        <w:rPr>
          <w:rFonts w:ascii="Nanum Myeongjo" w:eastAsia="Nanum Myeongjo" w:hAnsi="Nanum Myeongjo" w:cstheme="majorHAnsi"/>
          <w:sz w:val="22"/>
          <w:szCs w:val="22"/>
        </w:rPr>
        <w:t>JF_alg</w:t>
      </w:r>
      <w:proofErr w:type="spellEnd"/>
      <w:r w:rsidRPr="0050280A">
        <w:rPr>
          <w:rFonts w:ascii="Nanum Myeongjo" w:eastAsia="Nanum Myeongjo" w:hAnsi="Nanum Myeongjo" w:cstheme="majorHAnsi" w:hint="eastAsia"/>
          <w:sz w:val="22"/>
          <w:szCs w:val="22"/>
        </w:rPr>
        <w:t xml:space="preserve">의 </w:t>
      </w:r>
      <w:r w:rsidRPr="0050280A">
        <w:rPr>
          <w:rFonts w:ascii="Nanum Myeongjo" w:eastAsia="Nanum Myeongjo" w:hAnsi="Nanum Myeongjo" w:cstheme="majorHAnsi"/>
          <w:sz w:val="22"/>
          <w:szCs w:val="22"/>
        </w:rPr>
        <w:t>pseudo code</w:t>
      </w:r>
    </w:p>
    <w:p w:rsidR="00D0501A" w:rsidRDefault="00D0501A" w:rsidP="00D0501A">
      <w:pPr>
        <w:ind w:left="480"/>
        <w:rPr>
          <w:rFonts w:ascii="Nanum Myeongjo" w:eastAsia="Nanum Myeongjo" w:hAnsi="Nanum Myeongjo" w:cstheme="majorHAnsi" w:hint="eastAsia"/>
          <w:sz w:val="22"/>
          <w:szCs w:val="22"/>
        </w:rPr>
      </w:pPr>
    </w:p>
    <w:p w:rsidR="00D0501A" w:rsidRDefault="00D0501A" w:rsidP="00D0501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D0501A" w:rsidRDefault="00D0501A" w:rsidP="00D0501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D0501A" w:rsidRDefault="00D0501A" w:rsidP="00D0501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D0501A" w:rsidRDefault="00D0501A" w:rsidP="00D0501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D0501A" w:rsidRDefault="00D0501A" w:rsidP="00D0501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D0501A" w:rsidRDefault="00D0501A" w:rsidP="00D0501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D0501A" w:rsidRDefault="00D0501A" w:rsidP="00D0501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D0501A" w:rsidRDefault="00D0501A" w:rsidP="00D0501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D0501A" w:rsidRDefault="00D0501A" w:rsidP="00D0501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D0501A" w:rsidRDefault="00D0501A" w:rsidP="00D0501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D0501A" w:rsidRDefault="00D0501A" w:rsidP="00D0501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D0501A" w:rsidRDefault="00D0501A" w:rsidP="00D0501A">
      <w:pPr>
        <w:rPr>
          <w:rFonts w:ascii="Nanum Myeongjo" w:eastAsia="Nanum Myeongjo" w:hAnsi="Nanum Myeongjo" w:cstheme="majorHAnsi"/>
          <w:sz w:val="22"/>
          <w:szCs w:val="22"/>
        </w:rPr>
      </w:pPr>
    </w:p>
    <w:p w:rsidR="00D0501A" w:rsidRPr="00D0501A" w:rsidRDefault="00D0501A" w:rsidP="00D0501A">
      <w:pPr>
        <w:rPr>
          <w:rFonts w:ascii="Nanum Myeongjo" w:eastAsia="Nanum Myeongjo" w:hAnsi="Nanum Myeongjo" w:cstheme="majorHAnsi" w:hint="eastAsia"/>
          <w:sz w:val="22"/>
          <w:szCs w:val="22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S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hortest Job First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알고리즘은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 burst time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을 기준으로 선택을 하는 알고리즘이므로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FCFS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과 구조는 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동일하되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queue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를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 burst time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으로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오름차순 정렬한다.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Non-preemptive algorithm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이므로 달리 바뀌는 점은 없다.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</w:p>
    <w:p w:rsidR="00D0501A" w:rsidRDefault="0050280A" w:rsidP="00D0501A">
      <w:pPr>
        <w:pStyle w:val="af6"/>
        <w:numPr>
          <w:ilvl w:val="0"/>
          <w:numId w:val="28"/>
        </w:numPr>
        <w:ind w:leftChars="0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5B0AC9" wp14:editId="5BB99430">
                <wp:simplePos x="0" y="0"/>
                <wp:positionH relativeFrom="column">
                  <wp:posOffset>320675</wp:posOffset>
                </wp:positionH>
                <wp:positionV relativeFrom="paragraph">
                  <wp:posOffset>412115</wp:posOffset>
                </wp:positionV>
                <wp:extent cx="5831840" cy="3054985"/>
                <wp:effectExtent l="0" t="0" r="10160" b="184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1840" cy="30549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>r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NULL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0;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check &lt;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num_process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++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If process arrived from job queue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poll process from job queue to ready queue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ready queue is not empty </w:t>
                            </w:r>
                          </w:p>
                          <w:p w:rsid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sort ready queue by priority</w:t>
                            </w:r>
                          </w:p>
                          <w:p w:rsidR="00D0501A" w:rsidRPr="00D0501A" w:rsidRDefault="00D0501A" w:rsidP="00D0501A">
                            <w:pPr>
                              <w:ind w:left="1440" w:firstLine="720"/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poll process from ready queue to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empty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not empty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waiting(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PRIORITY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not NULL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Print process ID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runP’s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pid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 and waiting(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PRIORITY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) 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burst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remain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time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0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terminate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Check++</w:t>
                            </w:r>
                          </w:p>
                          <w:p w:rsid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I/O happens for 5% chance 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B0AC9" id="Text Box 7" o:spid="_x0000_s1028" type="#_x0000_t202" style="position:absolute;left:0;text-align:left;margin-left:25.25pt;margin-top:32.45pt;width:459.2pt;height:24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" fillcolor="white [3201]" strokeweight=".5pt">
                <v:textbox>
                  <w:txbxContent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proofErr w:type="spellStart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>r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NULL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0;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check &lt;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num_process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++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If process arrived from job queue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poll process from job queue to ready queue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ready queue is not empty </w:t>
                      </w:r>
                    </w:p>
                    <w:p w:rsid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sort ready queue by priority</w:t>
                      </w:r>
                    </w:p>
                    <w:p w:rsidR="00D0501A" w:rsidRPr="00D0501A" w:rsidRDefault="00D0501A" w:rsidP="00D0501A">
                      <w:pPr>
                        <w:ind w:left="1440" w:firstLine="720"/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poll process from ready queue to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empty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not empty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 xml:space="preserve"> 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waiting(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PRIORITY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not NULL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Print process ID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runP’s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pid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 and waiting(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PRIORITY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) 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burst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remain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time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0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terminate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Check++</w:t>
                      </w:r>
                    </w:p>
                    <w:p w:rsid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I/O happens for 5% chance 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="00D0501A">
        <w:rPr>
          <w:rFonts w:ascii="Nanum Myeongjo" w:eastAsia="Nanum Myeongjo" w:hAnsi="Nanum Myeongjo" w:cstheme="majorHAnsi"/>
          <w:sz w:val="22"/>
          <w:szCs w:val="22"/>
          <w:lang w:val="en-US"/>
        </w:rPr>
        <w:t>PRI_alg</w:t>
      </w:r>
      <w:proofErr w:type="spellEnd"/>
      <w:r w:rsidR="00D0501A"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의 </w:t>
      </w:r>
      <w:r w:rsidR="00D0501A">
        <w:rPr>
          <w:rFonts w:ascii="Nanum Myeongjo" w:eastAsia="Nanum Myeongjo" w:hAnsi="Nanum Myeongjo" w:cstheme="majorHAnsi"/>
          <w:sz w:val="22"/>
          <w:szCs w:val="22"/>
          <w:lang w:val="en-US"/>
        </w:rPr>
        <w:t>pseudo code</w:t>
      </w: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  <w:proofErr w:type="spellStart"/>
      <w:r>
        <w:rPr>
          <w:rFonts w:ascii="Nanum Myeongjo" w:eastAsia="Nanum Myeongjo" w:hAnsi="Nanum Myeongjo" w:cstheme="majorHAnsi"/>
          <w:sz w:val="22"/>
          <w:szCs w:val="22"/>
          <w:lang w:val="en-US"/>
        </w:rPr>
        <w:lastRenderedPageBreak/>
        <w:t>PRI_alg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(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)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의 알고리즘은 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비선점형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우선순위 알고리즘이므로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SJF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과 크게 다르지 않다.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숫자가 작을 수록 우선순위가 높으므로 우선순위 오름차순으로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ready queue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를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정렬하고 프로세스를 선택한다.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</w:p>
    <w:p w:rsidR="00D0501A" w:rsidRDefault="0050280A" w:rsidP="00D0501A">
      <w:pPr>
        <w:pStyle w:val="af6"/>
        <w:numPr>
          <w:ilvl w:val="0"/>
          <w:numId w:val="28"/>
        </w:numPr>
        <w:ind w:leftChars="0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04F4F8" wp14:editId="5136A47C">
                <wp:simplePos x="0" y="0"/>
                <wp:positionH relativeFrom="column">
                  <wp:posOffset>353060</wp:posOffset>
                </wp:positionH>
                <wp:positionV relativeFrom="paragraph">
                  <wp:posOffset>317597</wp:posOffset>
                </wp:positionV>
                <wp:extent cx="5831840" cy="3880625"/>
                <wp:effectExtent l="0" t="0" r="10160" b="184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1840" cy="388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>r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NULL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0;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check &lt;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num_process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++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If process arrived from job queue</w:t>
                            </w:r>
                          </w:p>
                          <w:p w:rsid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Then poll process from job queue to ready queue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 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If new process has shorter CPU burst time than current process, 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ab/>
                              <w:t>Then context switch between new and current processes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ready queue is not empty </w:t>
                            </w:r>
                          </w:p>
                          <w:p w:rsid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sort ready queue by CPU burst time</w:t>
                            </w:r>
                          </w:p>
                          <w:p w:rsidR="00D0501A" w:rsidRPr="00D0501A" w:rsidRDefault="00D0501A" w:rsidP="00D0501A">
                            <w:pPr>
                              <w:ind w:left="1440" w:firstLine="720"/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poll process from ready queue to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empty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not empty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waiting(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 REMAIN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not NULL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Print process ID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runP’s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pid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 and waiting(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 REMAIN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) 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If process returned from waiting queue has shorter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>cpu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 burst time than current process, context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>swtich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 occurs.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burst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remain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time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0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terminate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Check++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I/O happens for 5% chance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4F4F8" id="Text Box 9" o:spid="_x0000_s1029" type="#_x0000_t202" style="position:absolute;left:0;text-align:left;margin-left:27.8pt;margin-top:25pt;width:459.2pt;height:305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" fillcolor="white [3201]" strokeweight=".5pt">
                <v:textbox>
                  <w:txbxContent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proofErr w:type="spellStart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>r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NULL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0;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check &lt;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num_process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++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If process arrived from job queue</w:t>
                      </w:r>
                    </w:p>
                    <w:p w:rsid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Then poll process from job queue to ready queue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 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If new process has shorter CPU burst time than current process, 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ab/>
                        <w:t>Then context switch between new and current processes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ready queue is not empty </w:t>
                      </w:r>
                    </w:p>
                    <w:p w:rsid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sort ready queue by CPU burst time</w:t>
                      </w:r>
                    </w:p>
                    <w:p w:rsidR="00D0501A" w:rsidRPr="00D0501A" w:rsidRDefault="00D0501A" w:rsidP="00D0501A">
                      <w:pPr>
                        <w:ind w:left="1440" w:firstLine="720"/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poll process from ready queue to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empty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not empty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 xml:space="preserve"> </w:t>
                      </w:r>
                    </w:p>
                    <w:p w:rsid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waiting(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 REMAIN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not NULL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Print process ID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runP’s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pid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 and waiting(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 REMAIN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) 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If process returned from waiting queue has shorter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>cpu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 burst time than current process, context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>swtich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 occurs.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burst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remain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time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0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terminate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Check++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I/O happens for 5% chance 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D0501A">
        <w:rPr>
          <w:rFonts w:ascii="Nanum Myeongjo" w:eastAsia="Nanum Myeongjo" w:hAnsi="Nanum Myeongjo" w:cstheme="majorHAnsi"/>
          <w:sz w:val="22"/>
          <w:szCs w:val="22"/>
          <w:lang w:val="en-US"/>
        </w:rPr>
        <w:t>PRESJF_alg</w:t>
      </w:r>
      <w:proofErr w:type="spellEnd"/>
      <w:r w:rsidR="00D0501A"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의 </w:t>
      </w:r>
      <w:r w:rsidR="00D0501A">
        <w:rPr>
          <w:rFonts w:ascii="Nanum Myeongjo" w:eastAsia="Nanum Myeongjo" w:hAnsi="Nanum Myeongjo" w:cstheme="majorHAnsi"/>
          <w:sz w:val="22"/>
          <w:szCs w:val="22"/>
          <w:lang w:val="en-US"/>
        </w:rPr>
        <w:t>pseudo code</w:t>
      </w:r>
      <w:r w:rsidR="00D0501A"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</w:t>
      </w:r>
      <w:r w:rsidR="00D0501A"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(preemptive SJF </w:t>
      </w:r>
      <w:proofErr w:type="spellStart"/>
      <w:r w:rsidR="00D0501A">
        <w:rPr>
          <w:rFonts w:ascii="Nanum Myeongjo" w:eastAsia="Nanum Myeongjo" w:hAnsi="Nanum Myeongjo" w:cstheme="majorHAnsi"/>
          <w:sz w:val="22"/>
          <w:szCs w:val="22"/>
          <w:lang w:val="en-US"/>
        </w:rPr>
        <w:t>alg</w:t>
      </w:r>
      <w:proofErr w:type="spellEnd"/>
      <w:r w:rsidR="00D0501A">
        <w:rPr>
          <w:rFonts w:ascii="Nanum Myeongjo" w:eastAsia="Nanum Myeongjo" w:hAnsi="Nanum Myeongjo" w:cstheme="majorHAnsi"/>
          <w:sz w:val="22"/>
          <w:szCs w:val="22"/>
          <w:lang w:val="en-US"/>
        </w:rPr>
        <w:t>)</w:t>
      </w: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50280A" w:rsidRDefault="0050280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50280A" w:rsidRDefault="0050280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50280A" w:rsidRPr="0050280A" w:rsidRDefault="0050280A" w:rsidP="0050280A">
      <w:pPr>
        <w:rPr>
          <w:rFonts w:ascii="Nanum Myeongjo" w:eastAsia="Nanum Myeongjo" w:hAnsi="Nanum Myeongjo" w:cstheme="majorHAnsi" w:hint="eastAsia"/>
          <w:sz w:val="22"/>
          <w:szCs w:val="22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sz w:val="22"/>
          <w:szCs w:val="22"/>
          <w:lang w:val="en-US"/>
        </w:rPr>
        <w:t>Non-preemptive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SJF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와 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형광색으로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표기한 부분이 다르다.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Preemptive scheduling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알고리즘에서는 새로운 프로세스가 도착했을 때,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I/O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를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완료한 프로세스가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ready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로 돌아왔을 때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preemption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이 일어난다.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</w:p>
    <w:p w:rsidR="0050280A" w:rsidRDefault="0050280A" w:rsidP="0050280A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</w:p>
    <w:p w:rsidR="0050280A" w:rsidRDefault="0050280A" w:rsidP="0050280A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</w:p>
    <w:p w:rsidR="0050280A" w:rsidRDefault="0050280A" w:rsidP="0050280A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</w:p>
    <w:p w:rsidR="0050280A" w:rsidRDefault="0050280A" w:rsidP="0050280A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</w:p>
    <w:p w:rsidR="0050280A" w:rsidRDefault="0050280A" w:rsidP="0050280A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</w:p>
    <w:p w:rsidR="0050280A" w:rsidRDefault="0050280A" w:rsidP="0050280A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</w:p>
    <w:p w:rsidR="00D0501A" w:rsidRDefault="0050280A" w:rsidP="00D0501A">
      <w:pPr>
        <w:pStyle w:val="af6"/>
        <w:numPr>
          <w:ilvl w:val="0"/>
          <w:numId w:val="28"/>
        </w:numPr>
        <w:ind w:leftChars="0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noProof/>
          <w:sz w:val="22"/>
          <w:szCs w:val="2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B5F998" wp14:editId="0D34EEE0">
                <wp:simplePos x="0" y="0"/>
                <wp:positionH relativeFrom="column">
                  <wp:posOffset>133545</wp:posOffset>
                </wp:positionH>
                <wp:positionV relativeFrom="paragraph">
                  <wp:posOffset>343828</wp:posOffset>
                </wp:positionV>
                <wp:extent cx="5831840" cy="3880625"/>
                <wp:effectExtent l="0" t="0" r="10160" b="1841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1840" cy="388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>r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NULL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0;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check &lt;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num_process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++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If process arrived from job queue</w:t>
                            </w:r>
                          </w:p>
                          <w:p w:rsid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Then poll process from job queue to ready queue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  <w:highlight w:val="yellow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 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If new process has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>HIGHER(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>smaller number) priority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 than current process, Then context switch between new and current processes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ready queue is not empty </w:t>
                            </w:r>
                          </w:p>
                          <w:p w:rsid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sort ready queue by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priority</w:t>
                            </w:r>
                          </w:p>
                          <w:p w:rsidR="00D0501A" w:rsidRPr="00D0501A" w:rsidRDefault="00D0501A" w:rsidP="00D0501A">
                            <w:pPr>
                              <w:ind w:left="1440" w:firstLine="720"/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poll process from ready queue to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empty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not empty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waiting(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PRIORITY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not NULL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Print process ID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runP’s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pid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and 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waiting(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PRIORIRY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) 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If process returned from waiting queue has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>HIGHER(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smaller number) priority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than current process, context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>swtich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 occurs.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burst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remain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time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0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terminate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Check++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I/O happens for 5% chance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5F998" id="Text Box 10" o:spid="_x0000_s1030" type="#_x0000_t202" style="position:absolute;left:0;text-align:left;margin-left:10.5pt;margin-top:27.05pt;width:459.2pt;height:305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" fillcolor="white [3201]" strokeweight=".5pt">
                <v:textbox>
                  <w:txbxContent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proofErr w:type="spellStart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>r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NULL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0;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check &lt;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num_process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++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If process arrived from job queue</w:t>
                      </w:r>
                    </w:p>
                    <w:p w:rsid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Then poll process from job queue to ready queue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  <w:highlight w:val="yellow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 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If new process has 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>HIGHER(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>smaller number) priority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 than current process, Then context switch between new and current processes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ready queue is not empty </w:t>
                      </w:r>
                    </w:p>
                    <w:p w:rsid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sort ready queue by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priority</w:t>
                      </w:r>
                    </w:p>
                    <w:p w:rsidR="00D0501A" w:rsidRPr="00D0501A" w:rsidRDefault="00D0501A" w:rsidP="00D0501A">
                      <w:pPr>
                        <w:ind w:left="1440" w:firstLine="720"/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poll process from ready queue to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empty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not empty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 xml:space="preserve"> 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waiting(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PRIORITY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not NULL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Print process ID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runP’s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pid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and 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waiting(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PRIORIRY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) 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If process returned from waiting queue has </w:t>
                      </w:r>
                      <w:proofErr w:type="gramStart"/>
                      <w:r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>HIGHER(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smaller number) priority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than current process, context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>swtich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 occurs.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burst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remain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time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0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terminate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Check++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I/O happens for 5% chance 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D0501A">
        <w:rPr>
          <w:rFonts w:ascii="Nanum Myeongjo" w:eastAsia="Nanum Myeongjo" w:hAnsi="Nanum Myeongjo" w:cstheme="majorHAnsi"/>
          <w:sz w:val="22"/>
          <w:szCs w:val="22"/>
          <w:lang w:val="en-US"/>
        </w:rPr>
        <w:t>PREPRI_alg</w:t>
      </w:r>
      <w:proofErr w:type="spellEnd"/>
      <w:r w:rsidR="00D0501A"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의 </w:t>
      </w:r>
      <w:r w:rsidR="00D0501A"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pseudo code(preemptive priority </w:t>
      </w:r>
      <w:proofErr w:type="spellStart"/>
      <w:r w:rsidR="00D0501A">
        <w:rPr>
          <w:rFonts w:ascii="Nanum Myeongjo" w:eastAsia="Nanum Myeongjo" w:hAnsi="Nanum Myeongjo" w:cstheme="majorHAnsi"/>
          <w:sz w:val="22"/>
          <w:szCs w:val="22"/>
          <w:lang w:val="en-US"/>
        </w:rPr>
        <w:t>alg</w:t>
      </w:r>
      <w:proofErr w:type="spellEnd"/>
      <w:r w:rsidR="00D0501A">
        <w:rPr>
          <w:rFonts w:ascii="Nanum Myeongjo" w:eastAsia="Nanum Myeongjo" w:hAnsi="Nanum Myeongjo" w:cstheme="majorHAnsi"/>
          <w:sz w:val="22"/>
          <w:szCs w:val="22"/>
          <w:lang w:val="en-US"/>
        </w:rPr>
        <w:t>)</w:t>
      </w: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50280A" w:rsidRDefault="0050280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50280A" w:rsidRDefault="0050280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50280A" w:rsidRPr="0050280A" w:rsidRDefault="0050280A" w:rsidP="0050280A">
      <w:pPr>
        <w:rPr>
          <w:rFonts w:ascii="Nanum Myeongjo" w:eastAsia="Nanum Myeongjo" w:hAnsi="Nanum Myeongjo" w:cstheme="majorHAnsi" w:hint="eastAsia"/>
          <w:sz w:val="22"/>
          <w:szCs w:val="22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Pr="0050280A" w:rsidRDefault="00D0501A" w:rsidP="0050280A">
      <w:pPr>
        <w:rPr>
          <w:rFonts w:ascii="Nanum Myeongjo" w:eastAsia="Nanum Myeongjo" w:hAnsi="Nanum Myeongjo" w:cstheme="majorHAnsi" w:hint="eastAsia"/>
          <w:sz w:val="22"/>
          <w:szCs w:val="22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sz w:val="22"/>
          <w:szCs w:val="22"/>
          <w:lang w:val="en-US"/>
        </w:rPr>
        <w:t>Preemptive SJF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과 같은 코드이나,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우선순위를 기준으로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ready queue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를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정렬한다.</w:t>
      </w:r>
    </w:p>
    <w:p w:rsidR="00D0501A" w:rsidRDefault="0050280A" w:rsidP="00D0501A">
      <w:pPr>
        <w:pStyle w:val="af6"/>
        <w:numPr>
          <w:ilvl w:val="0"/>
          <w:numId w:val="28"/>
        </w:numPr>
        <w:ind w:leftChars="0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B5F998" wp14:editId="0D34EEE0">
                <wp:simplePos x="0" y="0"/>
                <wp:positionH relativeFrom="column">
                  <wp:posOffset>256833</wp:posOffset>
                </wp:positionH>
                <wp:positionV relativeFrom="paragraph">
                  <wp:posOffset>356968</wp:posOffset>
                </wp:positionV>
                <wp:extent cx="5831840" cy="3880625"/>
                <wp:effectExtent l="0" t="0" r="101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1840" cy="3880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>r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NULL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0;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check &lt;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num_process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++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If process arrived from job queue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Then poll process from job queue to ready queue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ready queue is not empty </w:t>
                            </w:r>
                          </w:p>
                          <w:p w:rsid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sort ready queue by CPU burst time</w:t>
                            </w:r>
                          </w:p>
                          <w:p w:rsidR="00D0501A" w:rsidRPr="00D0501A" w:rsidRDefault="00D0501A" w:rsidP="00D0501A">
                            <w:pPr>
                              <w:ind w:left="1440" w:firstLine="720"/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poll process from ready queue to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empty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not empty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waiting(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 REMAIN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not NULL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Print process ID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runP’s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pid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 and waiting(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 REMAIN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) 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burst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remain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time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0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terminate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D0501A" w:rsidRDefault="00D0501A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Check++</w:t>
                            </w:r>
                          </w:p>
                          <w:p w:rsidR="00A904A5" w:rsidRPr="00A904A5" w:rsidRDefault="00A904A5" w:rsidP="00D0501A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If </w:t>
                            </w:r>
                            <w:proofErr w:type="spellStart"/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>runP’s</w:t>
                            </w:r>
                            <w:proofErr w:type="spellEnd"/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 time quantum expired</w:t>
                            </w:r>
                          </w:p>
                          <w:p w:rsidR="00A904A5" w:rsidRPr="00D0501A" w:rsidRDefault="00A904A5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ab/>
                            </w: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ab/>
                              <w:t xml:space="preserve">   Context switch occurs</w:t>
                            </w:r>
                          </w:p>
                          <w:p w:rsidR="00D0501A" w:rsidRPr="00D0501A" w:rsidRDefault="00D0501A" w:rsidP="00D0501A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I/O happens for 5% chance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5F998" id="Text Box 11" o:spid="_x0000_s1031" type="#_x0000_t202" style="position:absolute;left:0;text-align:left;margin-left:20.2pt;margin-top:28.1pt;width:459.2pt;height:305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" fillcolor="white [3201]" strokeweight=".5pt">
                <v:textbox>
                  <w:txbxContent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proofErr w:type="spellStart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>r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NULL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0;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check &lt;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num_process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++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If process arrived from job queue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Then poll process from job queue to ready queue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ready queue is not empty </w:t>
                      </w:r>
                    </w:p>
                    <w:p w:rsid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sort ready queue by CPU burst time</w:t>
                      </w:r>
                    </w:p>
                    <w:p w:rsidR="00D0501A" w:rsidRPr="00D0501A" w:rsidRDefault="00D0501A" w:rsidP="00D0501A">
                      <w:pPr>
                        <w:ind w:left="1440" w:firstLine="720"/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poll process from ready queue to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empty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not empty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 xml:space="preserve"> 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waiting(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 REMAIN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not NULL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Print process ID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runP’s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pid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 and waiting(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 REMAIN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) 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burst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remain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time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0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terminate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D0501A" w:rsidRDefault="00D0501A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Check++</w:t>
                      </w:r>
                    </w:p>
                    <w:p w:rsidR="00A904A5" w:rsidRPr="00A904A5" w:rsidRDefault="00A904A5" w:rsidP="00D0501A">
                      <w:pPr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If </w:t>
                      </w:r>
                      <w:proofErr w:type="spellStart"/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>runP’s</w:t>
                      </w:r>
                      <w:proofErr w:type="spellEnd"/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 time quantum expired</w:t>
                      </w:r>
                    </w:p>
                    <w:p w:rsidR="00A904A5" w:rsidRPr="00D0501A" w:rsidRDefault="00A904A5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ab/>
                      </w: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ab/>
                        <w:t xml:space="preserve">   Context switch occurs</w:t>
                      </w:r>
                    </w:p>
                    <w:p w:rsidR="00D0501A" w:rsidRPr="00D0501A" w:rsidRDefault="00D0501A" w:rsidP="00D0501A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I/O happens for 5% chance 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D0501A">
        <w:rPr>
          <w:rFonts w:ascii="Nanum Myeongjo" w:eastAsia="Nanum Myeongjo" w:hAnsi="Nanum Myeongjo" w:cstheme="majorHAnsi"/>
          <w:sz w:val="22"/>
          <w:szCs w:val="22"/>
          <w:lang w:val="en-US"/>
        </w:rPr>
        <w:t>RR_alg</w:t>
      </w:r>
      <w:proofErr w:type="spellEnd"/>
      <w:r w:rsidR="00D0501A"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의 </w:t>
      </w:r>
      <w:r w:rsidR="00D0501A">
        <w:rPr>
          <w:rFonts w:ascii="Nanum Myeongjo" w:eastAsia="Nanum Myeongjo" w:hAnsi="Nanum Myeongjo" w:cstheme="majorHAnsi"/>
          <w:sz w:val="22"/>
          <w:szCs w:val="22"/>
          <w:lang w:val="en-US"/>
        </w:rPr>
        <w:t>pseudo code</w:t>
      </w: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D0501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50280A" w:rsidRDefault="0050280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50280A" w:rsidRDefault="0050280A" w:rsidP="00D0501A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D0501A" w:rsidRDefault="00A904A5" w:rsidP="00D0501A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sz w:val="22"/>
          <w:szCs w:val="22"/>
          <w:lang w:val="en-US"/>
        </w:rPr>
        <w:lastRenderedPageBreak/>
        <w:t xml:space="preserve">Round robin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알고리즘은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FCFS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와 동일하나 프로세스가 실행할 때,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time quantum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이 주어진다.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Time quantum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을 다 쓰면 다음 프로세스에게 순서가 넘어간다.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</w:p>
    <w:p w:rsidR="0050280A" w:rsidRPr="0050280A" w:rsidRDefault="0050280A" w:rsidP="0050280A">
      <w:pPr>
        <w:rPr>
          <w:rFonts w:ascii="Nanum Myeongjo" w:eastAsia="Nanum Myeongjo" w:hAnsi="Nanum Myeongjo" w:cstheme="majorHAnsi" w:hint="eastAsia"/>
          <w:sz w:val="22"/>
          <w:szCs w:val="22"/>
        </w:rPr>
      </w:pPr>
    </w:p>
    <w:p w:rsidR="00D0501A" w:rsidRPr="0050280A" w:rsidRDefault="0050280A" w:rsidP="0050280A">
      <w:pPr>
        <w:pStyle w:val="af6"/>
        <w:numPr>
          <w:ilvl w:val="0"/>
          <w:numId w:val="28"/>
        </w:numPr>
        <w:ind w:leftChars="0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223D48" wp14:editId="5395AC07">
                <wp:simplePos x="0" y="0"/>
                <wp:positionH relativeFrom="column">
                  <wp:posOffset>331568</wp:posOffset>
                </wp:positionH>
                <wp:positionV relativeFrom="paragraph">
                  <wp:posOffset>235195</wp:posOffset>
                </wp:positionV>
                <wp:extent cx="5831840" cy="5464098"/>
                <wp:effectExtent l="0" t="0" r="10160" b="1016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1840" cy="5464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>r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NULL</w:t>
                            </w: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for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 0;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check &lt;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num_process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;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nowTime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++</w:t>
                            </w: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If process arrived from job queue</w:t>
                            </w:r>
                          </w:p>
                          <w:p w:rsidR="00A904A5" w:rsidRPr="00A904A5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>If process has upper 50% priority, add process to foreground queue</w:t>
                            </w:r>
                          </w:p>
                          <w:p w:rsidR="00A904A5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ab/>
                              <w:t xml:space="preserve">  Else add process to background queue</w:t>
                            </w:r>
                          </w:p>
                          <w:p w:rsidR="00A904A5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:rsidR="00A904A5" w:rsidRPr="00A904A5" w:rsidRDefault="00A904A5" w:rsidP="00A904A5">
                            <w:pPr>
                              <w:ind w:firstLine="720"/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</w:pP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>For every process in background queue</w:t>
                            </w:r>
                          </w:p>
                          <w:p w:rsidR="00A904A5" w:rsidRDefault="00A904A5" w:rsidP="00A904A5">
                            <w:pPr>
                              <w:ind w:firstLine="720"/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   If process’s waiting time &gt; 20 then move process to foreground queue</w:t>
                            </w: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foreground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queue is not empty </w:t>
                            </w:r>
                          </w:p>
                          <w:p w:rsidR="00A904A5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sort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foreground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queue by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arrival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time</w:t>
                            </w:r>
                          </w:p>
                          <w:p w:rsidR="00A904A5" w:rsidRDefault="00A904A5" w:rsidP="00A904A5">
                            <w:pPr>
                              <w:ind w:left="1440" w:firstLine="720"/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poll process from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foreground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queue to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A904A5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</w:p>
                          <w:p w:rsidR="00A904A5" w:rsidRPr="00A904A5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>else if background queue is not empty</w:t>
                            </w:r>
                          </w:p>
                          <w:p w:rsidR="00A904A5" w:rsidRPr="00A904A5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</w:pP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ab/>
                            </w: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ab/>
                              <w:t>then sort background queue by arrival time</w:t>
                            </w:r>
                          </w:p>
                          <w:p w:rsidR="00A904A5" w:rsidRDefault="00A904A5" w:rsidP="00A904A5">
                            <w:pPr>
                              <w:ind w:firstLineChars="950" w:firstLine="2090"/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 xml:space="preserve">poll process from background queue to </w:t>
                            </w:r>
                            <w:proofErr w:type="spellStart"/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  <w:highlight w:val="yellow"/>
                              </w:rPr>
                              <w:t>runP</w:t>
                            </w:r>
                            <w:proofErr w:type="spellEnd"/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empty</w:t>
                            </w: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== NULL and waiting queue is not empty</w:t>
                            </w: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Then print “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bb ”</w:t>
                            </w:r>
                            <w:proofErr w:type="gramEnd"/>
                            <w:r w:rsidRPr="00D0501A"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waiting(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 REMAIN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Else 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not NULL</w:t>
                            </w: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Print process ID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Call </w:t>
                            </w:r>
                            <w:proofErr w:type="gram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wait(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runP’s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pid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) and waiting(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 REMAIN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) </w:t>
                            </w: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cpu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burst </w:t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remain </w:t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time of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is 0</w:t>
                            </w: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Then terminate </w:t>
                            </w:r>
                            <w:proofErr w:type="spellStart"/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</w:t>
                            </w:r>
                            <w:proofErr w:type="spellEnd"/>
                          </w:p>
                          <w:p w:rsidR="00A904A5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>Check++</w:t>
                            </w:r>
                          </w:p>
                          <w:p w:rsidR="00A904A5" w:rsidRPr="00A904A5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If </w:t>
                            </w:r>
                            <w:proofErr w:type="spellStart"/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>runP’s</w:t>
                            </w:r>
                            <w:proofErr w:type="spellEnd"/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 xml:space="preserve"> time quantum expired</w:t>
                            </w: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A904A5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   Context switch occurs</w:t>
                            </w:r>
                          </w:p>
                          <w:p w:rsidR="00A904A5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</w:r>
                            <w:r w:rsidRPr="00D0501A"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  <w:tab/>
                              <w:t xml:space="preserve">I/O happens for 5% chance </w:t>
                            </w:r>
                          </w:p>
                          <w:p w:rsidR="00A904A5" w:rsidRDefault="00A904A5" w:rsidP="00A904A5">
                            <w:pPr>
                              <w:rPr>
                                <w:rFonts w:ascii="Consolas" w:hAnsi="Consolas" w:cs="Consolas"/>
                                <w:sz w:val="22"/>
                                <w:szCs w:val="22"/>
                              </w:rPr>
                            </w:pPr>
                          </w:p>
                          <w:p w:rsidR="00A904A5" w:rsidRPr="00D0501A" w:rsidRDefault="00A904A5" w:rsidP="00A904A5">
                            <w:pPr>
                              <w:rPr>
                                <w:rFonts w:ascii="Consolas" w:hAnsi="Consolas" w:cs="Consolas" w:hint="eastAsia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23D48" id="Text Box 12" o:spid="_x0000_s1032" type="#_x0000_t202" style="position:absolute;left:0;text-align:left;margin-left:26.1pt;margin-top:18.5pt;width:459.2pt;height:43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" fillcolor="white [3201]" strokeweight=".5pt">
                <v:textbox>
                  <w:txbxContent>
                    <w:p w:rsidR="00A904A5" w:rsidRPr="00D0501A" w:rsidRDefault="00A904A5" w:rsidP="00A904A5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proofErr w:type="spellStart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>r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NULL</w:t>
                      </w: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for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 0;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check &lt;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num_process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;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nowTime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++</w:t>
                      </w: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If process arrived from job queue</w:t>
                      </w:r>
                    </w:p>
                    <w:p w:rsidR="00A904A5" w:rsidRPr="00A904A5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 </w:t>
                      </w: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>If process has upper 50% priority, add process to foreground queue</w:t>
                      </w:r>
                    </w:p>
                    <w:p w:rsidR="00A904A5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ab/>
                        <w:t xml:space="preserve">  Else add process to background queue</w:t>
                      </w:r>
                    </w:p>
                    <w:p w:rsidR="00A904A5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</w:p>
                    <w:p w:rsidR="00A904A5" w:rsidRPr="00A904A5" w:rsidRDefault="00A904A5" w:rsidP="00A904A5">
                      <w:pPr>
                        <w:ind w:firstLine="720"/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</w:pP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>For every process in background queue</w:t>
                      </w:r>
                    </w:p>
                    <w:p w:rsidR="00A904A5" w:rsidRDefault="00A904A5" w:rsidP="00A904A5">
                      <w:pPr>
                        <w:ind w:firstLine="720"/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   If process’s waiting time &gt; 20 then move process to foreground queue</w:t>
                      </w: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foreground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queue is not empty </w:t>
                      </w:r>
                    </w:p>
                    <w:p w:rsidR="00A904A5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sort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foreground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queue by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arrival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time</w:t>
                      </w:r>
                    </w:p>
                    <w:p w:rsidR="00A904A5" w:rsidRDefault="00A904A5" w:rsidP="00A904A5">
                      <w:pPr>
                        <w:ind w:left="1440" w:firstLine="720"/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poll process from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foreground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queue to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A904A5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</w:p>
                    <w:p w:rsidR="00A904A5" w:rsidRPr="00A904A5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>else if background queue is not empty</w:t>
                      </w:r>
                    </w:p>
                    <w:p w:rsidR="00A904A5" w:rsidRPr="00A904A5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</w:pP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ab/>
                      </w: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ab/>
                        <w:t>then sort background queue by arrival time</w:t>
                      </w:r>
                    </w:p>
                    <w:p w:rsidR="00A904A5" w:rsidRDefault="00A904A5" w:rsidP="00A904A5">
                      <w:pPr>
                        <w:ind w:firstLineChars="950" w:firstLine="2090"/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 xml:space="preserve">poll process from background queue to </w:t>
                      </w:r>
                      <w:proofErr w:type="spellStart"/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  <w:highlight w:val="yellow"/>
                        </w:rPr>
                        <w:t>runP</w:t>
                      </w:r>
                      <w:proofErr w:type="spellEnd"/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empty</w:t>
                      </w: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== NULL and waiting queue is not empty</w:t>
                      </w: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Then print “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bb ”</w:t>
                      </w:r>
                      <w:proofErr w:type="gramEnd"/>
                      <w:r w:rsidRPr="00D0501A"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  <w:t xml:space="preserve"> </w:t>
                      </w: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waiting(</w:t>
                      </w:r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 REMAIN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</w:t>
                      </w: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Else 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not NULL</w:t>
                      </w: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Print process ID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Call </w:t>
                      </w:r>
                      <w:proofErr w:type="gram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wait(</w:t>
                      </w:r>
                      <w:proofErr w:type="spellStart"/>
                      <w:proofErr w:type="gram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runP’s</w:t>
                      </w:r>
                      <w:proofErr w:type="spellEnd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pid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) and waiting(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 REMAIN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) </w:t>
                      </w: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cpu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burst </w:t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remain </w:t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time of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is 0</w:t>
                      </w: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Then terminate </w:t>
                      </w:r>
                      <w:proofErr w:type="spellStart"/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</w:t>
                      </w:r>
                      <w:proofErr w:type="spellEnd"/>
                    </w:p>
                    <w:p w:rsidR="00A904A5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>Check++</w:t>
                      </w:r>
                    </w:p>
                    <w:p w:rsidR="00A904A5" w:rsidRPr="00A904A5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If </w:t>
                      </w:r>
                      <w:proofErr w:type="spellStart"/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>runP’s</w:t>
                      </w:r>
                      <w:proofErr w:type="spellEnd"/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 xml:space="preserve"> time quantum expired</w:t>
                      </w: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A904A5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   Context switch occurs</w:t>
                      </w:r>
                    </w:p>
                    <w:p w:rsidR="00A904A5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</w:r>
                      <w:r w:rsidRPr="00D0501A">
                        <w:rPr>
                          <w:rFonts w:ascii="Consolas" w:hAnsi="Consolas" w:cs="Consolas"/>
                          <w:sz w:val="22"/>
                          <w:szCs w:val="22"/>
                        </w:rPr>
                        <w:tab/>
                        <w:t xml:space="preserve">I/O happens for 5% chance </w:t>
                      </w:r>
                    </w:p>
                    <w:p w:rsidR="00A904A5" w:rsidRDefault="00A904A5" w:rsidP="00A904A5">
                      <w:pPr>
                        <w:rPr>
                          <w:rFonts w:ascii="Consolas" w:hAnsi="Consolas" w:cs="Consolas"/>
                          <w:sz w:val="22"/>
                          <w:szCs w:val="22"/>
                        </w:rPr>
                      </w:pPr>
                    </w:p>
                    <w:p w:rsidR="00A904A5" w:rsidRPr="00D0501A" w:rsidRDefault="00A904A5" w:rsidP="00A904A5">
                      <w:pPr>
                        <w:rPr>
                          <w:rFonts w:ascii="Consolas" w:hAnsi="Consolas" w:cs="Consolas" w:hint="eastAsia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904A5" w:rsidRPr="0050280A">
        <w:rPr>
          <w:rFonts w:ascii="Nanum Myeongjo" w:eastAsia="Nanum Myeongjo" w:hAnsi="Nanum Myeongjo" w:cstheme="majorHAnsi"/>
          <w:sz w:val="22"/>
          <w:szCs w:val="22"/>
        </w:rPr>
        <w:t>MULTI_Q</w:t>
      </w:r>
      <w:r w:rsidR="00A904A5" w:rsidRPr="0050280A">
        <w:rPr>
          <w:rFonts w:ascii="Nanum Myeongjo" w:eastAsia="Nanum Myeongjo" w:hAnsi="Nanum Myeongjo" w:cstheme="majorHAnsi" w:hint="eastAsia"/>
          <w:sz w:val="22"/>
          <w:szCs w:val="22"/>
        </w:rPr>
        <w:t xml:space="preserve">의 </w:t>
      </w:r>
      <w:r w:rsidR="00A904A5" w:rsidRPr="0050280A">
        <w:rPr>
          <w:rFonts w:ascii="Nanum Myeongjo" w:eastAsia="Nanum Myeongjo" w:hAnsi="Nanum Myeongjo" w:cstheme="majorHAnsi"/>
          <w:sz w:val="22"/>
          <w:szCs w:val="22"/>
        </w:rPr>
        <w:t>pseudo code</w:t>
      </w:r>
    </w:p>
    <w:p w:rsidR="00A904A5" w:rsidRP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</w:rPr>
      </w:pPr>
    </w:p>
    <w:p w:rsid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/>
          <w:sz w:val="22"/>
          <w:szCs w:val="22"/>
          <w:lang w:val="en-US"/>
        </w:rPr>
      </w:pPr>
    </w:p>
    <w:p w:rsidR="00A904A5" w:rsidRPr="00A904A5" w:rsidRDefault="00A904A5" w:rsidP="00A904A5">
      <w:pPr>
        <w:pStyle w:val="af6"/>
        <w:ind w:leftChars="0" w:left="840"/>
        <w:rPr>
          <w:rFonts w:ascii="Nanum Myeongjo" w:eastAsia="Nanum Myeongjo" w:hAnsi="Nanum Myeongjo" w:cstheme="majorHAnsi" w:hint="eastAsia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sz w:val="22"/>
          <w:szCs w:val="22"/>
          <w:lang w:val="en-US"/>
        </w:rPr>
        <w:t>Multilevel feedback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에서는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process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가 여러 개의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로 나누어져 들어간다.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여기서는 우선순위가 높은 프로세스를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foreground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로 넣고,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나머지를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background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로 넣었다.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Foreground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의 프로세스가 모두 실행되어야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background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의 프로세스들이 실행될 수 있어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starvation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의 우려가 있기 때문에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background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에 있는 프로세스 중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waiting time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이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20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을 넘은 프로세스는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foreground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로 이동되도록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aging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기법을 적용했다.</w:t>
      </w:r>
    </w:p>
    <w:p w:rsidR="00D0501A" w:rsidRDefault="00D0501A" w:rsidP="00A904A5">
      <w:pPr>
        <w:rPr>
          <w:rFonts w:ascii="Nanum Myeongjo" w:eastAsia="Nanum Myeongjo" w:hAnsi="Nanum Myeongjo" w:cstheme="majorHAnsi"/>
          <w:sz w:val="22"/>
          <w:szCs w:val="22"/>
        </w:rPr>
      </w:pPr>
    </w:p>
    <w:p w:rsidR="00A904A5" w:rsidRPr="00A904A5" w:rsidRDefault="00A904A5" w:rsidP="00A904A5">
      <w:pPr>
        <w:rPr>
          <w:rFonts w:ascii="Nanum Myeongjo" w:eastAsia="Nanum Myeongjo" w:hAnsi="Nanum Myeongjo" w:cstheme="majorHAnsi" w:hint="eastAsia"/>
          <w:sz w:val="22"/>
          <w:szCs w:val="22"/>
        </w:rPr>
      </w:pPr>
    </w:p>
    <w:p w:rsidR="00A52F8A" w:rsidRPr="00F97AB1" w:rsidRDefault="00A52F8A" w:rsidP="00265BDF">
      <w:pPr>
        <w:pStyle w:val="af6"/>
        <w:numPr>
          <w:ilvl w:val="0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 w:rsidRPr="00265BDF">
        <w:rPr>
          <w:rFonts w:ascii="Nanum Gothic" w:eastAsia="Nanum Gothic" w:hAnsi="Nanum Gothic" w:cstheme="majorHAnsi" w:hint="eastAsia"/>
          <w:b/>
          <w:bCs/>
          <w:sz w:val="32"/>
          <w:szCs w:val="32"/>
        </w:rPr>
        <w:t>실행결과</w:t>
      </w:r>
    </w:p>
    <w:p w:rsidR="00F97AB1" w:rsidRPr="00F97AB1" w:rsidRDefault="00F97AB1" w:rsidP="00F97AB1">
      <w:pPr>
        <w:pStyle w:val="af6"/>
        <w:numPr>
          <w:ilvl w:val="1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>
        <w:rPr>
          <w:rFonts w:ascii="Nanum Gothic" w:eastAsia="Nanum Gothic" w:hAnsi="Nanum Gothic" w:cstheme="majorHAnsi" w:hint="eastAsia"/>
          <w:b/>
          <w:bCs/>
          <w:sz w:val="32"/>
          <w:szCs w:val="32"/>
        </w:rPr>
        <w:t xml:space="preserve">프로세스 </w:t>
      </w:r>
      <w:r w:rsidR="001E4758">
        <w:rPr>
          <w:rFonts w:ascii="Nanum Gothic" w:eastAsia="Nanum Gothic" w:hAnsi="Nanum Gothic" w:cstheme="majorHAnsi" w:hint="eastAsia"/>
          <w:b/>
          <w:bCs/>
          <w:sz w:val="32"/>
          <w:szCs w:val="32"/>
        </w:rPr>
        <w:t>생성</w:t>
      </w:r>
    </w:p>
    <w:p w:rsidR="00F97AB1" w:rsidRDefault="001E4758" w:rsidP="00F97AB1">
      <w:pPr>
        <w:pStyle w:val="af6"/>
        <w:ind w:leftChars="0" w:left="992"/>
        <w:rPr>
          <w:rFonts w:ascii="Nanum Gothic" w:eastAsia="Nanum Gothic" w:hAnsi="Nanum Gothic"/>
          <w:b/>
          <w:bCs/>
          <w:sz w:val="32"/>
          <w:szCs w:val="32"/>
        </w:rPr>
      </w:pPr>
      <w:r>
        <w:rPr>
          <w:rFonts w:ascii="Nanum Gothic" w:eastAsia="Nanum Gothic" w:hAnsi="Nanum Gothic"/>
          <w:b/>
          <w:bCs/>
          <w:noProof/>
          <w:sz w:val="32"/>
          <w:szCs w:val="32"/>
        </w:rPr>
        <w:drawing>
          <wp:inline distT="0" distB="0" distL="0" distR="0">
            <wp:extent cx="4965700" cy="219710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스크린샷 2019-06-10 오후 1.31.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58" w:rsidRPr="001E4758" w:rsidRDefault="001E4758" w:rsidP="00F97AB1">
      <w:pPr>
        <w:pStyle w:val="af6"/>
        <w:ind w:leftChars="0" w:left="992"/>
        <w:rPr>
          <w:rFonts w:ascii="Nanum Myeongjo" w:eastAsia="Nanum Myeongjo" w:hAnsi="Nanum Myeongjo" w:hint="eastAsia"/>
          <w:sz w:val="22"/>
          <w:szCs w:val="22"/>
          <w:lang w:val="en-US"/>
        </w:rPr>
      </w:pPr>
      <w:r>
        <w:rPr>
          <w:rFonts w:ascii="Nanum Myeongjo" w:eastAsia="Nanum Myeongjo" w:hAnsi="Nanum Myeongjo"/>
          <w:sz w:val="22"/>
          <w:szCs w:val="22"/>
        </w:rPr>
        <w:t>6</w:t>
      </w:r>
      <w:r>
        <w:rPr>
          <w:rFonts w:ascii="Nanum Myeongjo" w:eastAsia="Nanum Myeongjo" w:hAnsi="Nanum Myeongjo" w:hint="eastAsia"/>
          <w:sz w:val="22"/>
          <w:szCs w:val="22"/>
        </w:rPr>
        <w:t>개의 프로세스를 생성했다.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/>
          <w:sz w:val="22"/>
          <w:szCs w:val="22"/>
          <w:lang w:val="en-US"/>
        </w:rPr>
        <w:t>I/O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는 프로세스 실행 중에 </w:t>
      </w:r>
      <w:r>
        <w:rPr>
          <w:rFonts w:ascii="Nanum Myeongjo" w:eastAsia="Nanum Myeongjo" w:hAnsi="Nanum Myeongjo"/>
          <w:sz w:val="22"/>
          <w:szCs w:val="22"/>
          <w:lang w:val="en-US"/>
        </w:rPr>
        <w:t>CPU burst time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과 비례하여 랜덤으로 발생한다.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Time quantum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은 </w:t>
      </w:r>
      <w:r>
        <w:rPr>
          <w:rFonts w:ascii="Nanum Myeongjo" w:eastAsia="Nanum Myeongjo" w:hAnsi="Nanum Myeongjo"/>
          <w:sz w:val="22"/>
          <w:szCs w:val="22"/>
          <w:lang w:val="en-US"/>
        </w:rPr>
        <w:t>3</w:t>
      </w:r>
      <w:proofErr w:type="spellStart"/>
      <w:r>
        <w:rPr>
          <w:rFonts w:ascii="Nanum Myeongjo" w:eastAsia="Nanum Myeongjo" w:hAnsi="Nanum Myeongjo" w:hint="eastAsia"/>
          <w:sz w:val="22"/>
          <w:szCs w:val="22"/>
          <w:lang w:val="en-US"/>
        </w:rPr>
        <w:t>으로</w:t>
      </w:r>
      <w:proofErr w:type="spellEnd"/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설정했다.</w:t>
      </w:r>
    </w:p>
    <w:p w:rsidR="00F97AB1" w:rsidRPr="001E4758" w:rsidRDefault="00F97AB1" w:rsidP="00F97AB1">
      <w:pPr>
        <w:pStyle w:val="af6"/>
        <w:numPr>
          <w:ilvl w:val="1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>
        <w:rPr>
          <w:rFonts w:ascii="Nanum Gothic" w:eastAsia="Nanum Gothic" w:hAnsi="Nanum Gothic" w:cstheme="majorHAnsi" w:hint="eastAsia"/>
          <w:b/>
          <w:bCs/>
          <w:sz w:val="32"/>
          <w:szCs w:val="32"/>
        </w:rPr>
        <w:t>각 알고리즘 별 실행결과</w:t>
      </w:r>
    </w:p>
    <w:p w:rsidR="001E4758" w:rsidRPr="001E4758" w:rsidRDefault="001E4758" w:rsidP="001E4758">
      <w:pPr>
        <w:pStyle w:val="af6"/>
        <w:ind w:leftChars="0" w:left="992"/>
        <w:rPr>
          <w:rFonts w:ascii="Nanum Myeongjo" w:eastAsia="Nanum Myeongjo" w:hAnsi="Nanum Myeongjo" w:hint="eastAsia"/>
          <w:sz w:val="22"/>
          <w:szCs w:val="22"/>
          <w:lang w:val="en-US"/>
        </w:rPr>
      </w:pPr>
      <w:r>
        <w:rPr>
          <w:rFonts w:ascii="Nanum Myeongjo" w:eastAsia="Nanum Myeongjo" w:hAnsi="Nanum Myeongjo" w:cstheme="majorHAnsi" w:hint="eastAsia"/>
          <w:sz w:val="22"/>
          <w:szCs w:val="22"/>
        </w:rPr>
        <w:t xml:space="preserve">시작 시간이 </w:t>
      </w:r>
      <w:r>
        <w:rPr>
          <w:rFonts w:ascii="Nanum Myeongjo" w:eastAsia="Nanum Myeongjo" w:hAnsi="Nanum Myeongjo" w:cstheme="majorHAnsi"/>
          <w:sz w:val="22"/>
          <w:szCs w:val="22"/>
        </w:rPr>
        <w:t>0</w:t>
      </w:r>
      <w:r>
        <w:rPr>
          <w:rFonts w:ascii="Nanum Myeongjo" w:eastAsia="Nanum Myeongjo" w:hAnsi="Nanum Myeongjo" w:cstheme="majorHAnsi" w:hint="eastAsia"/>
          <w:sz w:val="22"/>
          <w:szCs w:val="22"/>
        </w:rPr>
        <w:t xml:space="preserve">일때부터 모든 프로세스가 종료될 때까지 해당 시간에 어떤 프로세스가 실행 중인지를 출력하여 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</w:rPr>
        <w:t>간트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</w:rPr>
        <w:t xml:space="preserve"> 차트를 만든다.</w:t>
      </w:r>
      <w:r>
        <w:rPr>
          <w:rFonts w:ascii="Nanum Myeongjo" w:eastAsia="Nanum Myeongjo" w:hAnsi="Nanum Myeongjo" w:cstheme="majorHAnsi"/>
          <w:sz w:val="22"/>
          <w:szCs w:val="22"/>
        </w:rPr>
        <w:t xml:space="preserve"> 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</w:rPr>
        <w:t>실행중에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</w:rPr>
        <w:t xml:space="preserve"> </w:t>
      </w:r>
      <w:r>
        <w:rPr>
          <w:rFonts w:ascii="Nanum Myeongjo" w:eastAsia="Nanum Myeongjo" w:hAnsi="Nanum Myeongjo" w:cstheme="majorHAnsi"/>
          <w:sz w:val="22"/>
          <w:szCs w:val="22"/>
        </w:rPr>
        <w:t>I/O interrupt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ion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이 발생하면 프로세스의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id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와 I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/O burst time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을 표기하고,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I/O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가 끝나면 프로세스의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id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 burst remain time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을 표기해준다.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프로세스가 모두 완료된 후에는 각 프로세스의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waiting time, turnaround time, response time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을 표시해주고,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해당 스케줄링 알고리즘에서 각 평가 시간의 평균과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 utilization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을 계산하여 출력한다.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</w:p>
    <w:p w:rsidR="0050280A" w:rsidRDefault="0050280A" w:rsidP="0050280A">
      <w:pPr>
        <w:rPr>
          <w:rFonts w:ascii="Nanum Gothic" w:eastAsia="Nanum Gothic" w:hAnsi="Nanum Gothic"/>
          <w:b/>
          <w:bCs/>
          <w:sz w:val="32"/>
          <w:szCs w:val="32"/>
        </w:rPr>
      </w:pPr>
    </w:p>
    <w:p w:rsidR="0050280A" w:rsidRPr="0050280A" w:rsidRDefault="0050280A" w:rsidP="0050280A">
      <w:pPr>
        <w:rPr>
          <w:rFonts w:ascii="Nanum Gothic" w:eastAsia="Nanum Gothic" w:hAnsi="Nanum Gothic" w:hint="eastAsia"/>
          <w:b/>
          <w:bCs/>
          <w:sz w:val="32"/>
          <w:szCs w:val="32"/>
        </w:rPr>
      </w:pPr>
    </w:p>
    <w:p w:rsidR="0050280A" w:rsidRPr="0050280A" w:rsidRDefault="0050280A" w:rsidP="0050280A">
      <w:pPr>
        <w:pStyle w:val="af6"/>
        <w:ind w:leftChars="0" w:left="1418"/>
        <w:rPr>
          <w:rFonts w:ascii="Nanum Gothic" w:eastAsia="Nanum Gothic" w:hAnsi="Nanum Gothic" w:hint="eastAsia"/>
          <w:b/>
          <w:bCs/>
          <w:sz w:val="32"/>
          <w:szCs w:val="32"/>
        </w:rPr>
      </w:pPr>
    </w:p>
    <w:p w:rsidR="0050280A" w:rsidRPr="0050280A" w:rsidRDefault="0050280A" w:rsidP="0050280A">
      <w:pPr>
        <w:pStyle w:val="af6"/>
        <w:ind w:leftChars="0" w:left="1418"/>
        <w:rPr>
          <w:rFonts w:ascii="Nanum Gothic" w:eastAsia="Nanum Gothic" w:hAnsi="Nanum Gothic" w:hint="eastAsia"/>
          <w:b/>
          <w:bCs/>
          <w:sz w:val="32"/>
          <w:szCs w:val="32"/>
        </w:rPr>
      </w:pPr>
    </w:p>
    <w:p w:rsidR="0050280A" w:rsidRPr="0050280A" w:rsidRDefault="0050280A" w:rsidP="0050280A">
      <w:pPr>
        <w:pStyle w:val="af6"/>
        <w:ind w:leftChars="0" w:left="1418"/>
        <w:rPr>
          <w:rFonts w:ascii="Nanum Gothic" w:eastAsia="Nanum Gothic" w:hAnsi="Nanum Gothic" w:hint="eastAsia"/>
          <w:b/>
          <w:bCs/>
          <w:sz w:val="32"/>
          <w:szCs w:val="32"/>
        </w:rPr>
      </w:pPr>
    </w:p>
    <w:p w:rsidR="00F97AB1" w:rsidRPr="00A7655B" w:rsidRDefault="00F97AB1" w:rsidP="00A7655B">
      <w:pPr>
        <w:pStyle w:val="af6"/>
        <w:numPr>
          <w:ilvl w:val="2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 w:rsidRPr="00A7655B">
        <w:rPr>
          <w:rFonts w:ascii="Nanum Gothic" w:eastAsia="Nanum Gothic" w:hAnsi="Nanum Gothic" w:cstheme="majorHAnsi" w:hint="eastAsia"/>
          <w:b/>
          <w:bCs/>
          <w:sz w:val="32"/>
          <w:szCs w:val="32"/>
        </w:rPr>
        <w:lastRenderedPageBreak/>
        <w:t>F</w:t>
      </w:r>
      <w:r w:rsidRPr="00A7655B">
        <w:rPr>
          <w:rFonts w:ascii="Nanum Gothic" w:eastAsia="Nanum Gothic" w:hAnsi="Nanum Gothic" w:cstheme="majorHAnsi"/>
          <w:b/>
          <w:bCs/>
          <w:sz w:val="32"/>
          <w:szCs w:val="32"/>
        </w:rPr>
        <w:t>CFS</w:t>
      </w:r>
    </w:p>
    <w:p w:rsidR="00F97AB1" w:rsidRPr="001E4758" w:rsidRDefault="001E4758" w:rsidP="001E4758">
      <w:pPr>
        <w:ind w:left="851"/>
        <w:rPr>
          <w:rFonts w:ascii="Nanum Gothic" w:eastAsia="Nanum Gothic" w:hAnsi="Nanum Gothic" w:cstheme="minorBidi" w:hint="eastAsia"/>
          <w:b/>
          <w:bCs/>
          <w:sz w:val="32"/>
          <w:szCs w:val="32"/>
        </w:rPr>
      </w:pPr>
      <w:r>
        <w:rPr>
          <w:rFonts w:ascii="Nanum Gothic" w:eastAsia="Nanum Gothic" w:hAnsi="Nanum Gothic" w:cstheme="minorBidi" w:hint="eastAsia"/>
          <w:b/>
          <w:bCs/>
          <w:noProof/>
          <w:sz w:val="32"/>
          <w:szCs w:val="32"/>
        </w:rPr>
        <w:drawing>
          <wp:inline distT="0" distB="0" distL="0" distR="0">
            <wp:extent cx="5860415" cy="3554730"/>
            <wp:effectExtent l="0" t="0" r="0" b="127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스크린샷 2019-06-10 오후 1.31.3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0A" w:rsidRPr="0050280A" w:rsidRDefault="001E4758" w:rsidP="0050280A">
      <w:pPr>
        <w:pStyle w:val="af6"/>
        <w:ind w:leftChars="0" w:left="1418"/>
        <w:rPr>
          <w:rFonts w:ascii="Nanum Myeongjo" w:eastAsia="Nanum Myeongjo" w:hAnsi="Nanum Myeongjo" w:hint="eastAsia"/>
          <w:sz w:val="22"/>
          <w:szCs w:val="22"/>
          <w:lang w:val="en-US"/>
        </w:rPr>
      </w:pPr>
      <w:r>
        <w:rPr>
          <w:rFonts w:ascii="Nanum Myeongjo" w:eastAsia="Nanum Myeongjo" w:hAnsi="Nanum Myeongjo" w:hint="eastAsia"/>
          <w:sz w:val="22"/>
          <w:szCs w:val="22"/>
        </w:rPr>
        <w:t>프로세스가 도착하는 순서대로 수행했다.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 xml:space="preserve">프로세스가 아직 도착하지 </w:t>
      </w:r>
      <w:proofErr w:type="spellStart"/>
      <w:r>
        <w:rPr>
          <w:rFonts w:ascii="Nanum Myeongjo" w:eastAsia="Nanum Myeongjo" w:hAnsi="Nanum Myeongjo" w:hint="eastAsia"/>
          <w:sz w:val="22"/>
          <w:szCs w:val="22"/>
        </w:rPr>
        <w:t>않았을때만</w:t>
      </w:r>
      <w:proofErr w:type="spellEnd"/>
      <w:r>
        <w:rPr>
          <w:rFonts w:ascii="Nanum Myeongjo" w:eastAsia="Nanum Myeongjo" w:hAnsi="Nanum Myeongjo" w:hint="eastAsia"/>
          <w:sz w:val="22"/>
          <w:szCs w:val="22"/>
        </w:rPr>
        <w:t xml:space="preserve"> </w:t>
      </w:r>
      <w:r>
        <w:rPr>
          <w:rFonts w:ascii="Nanum Myeongjo" w:eastAsia="Nanum Myeongjo" w:hAnsi="Nanum Myeongjo"/>
          <w:sz w:val="22"/>
          <w:szCs w:val="22"/>
          <w:lang w:val="en-US"/>
        </w:rPr>
        <w:t>idle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하기 때문에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CPU utilization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이 높다.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중간에 </w:t>
      </w:r>
      <w:r>
        <w:rPr>
          <w:rFonts w:ascii="Nanum Myeongjo" w:eastAsia="Nanum Myeongjo" w:hAnsi="Nanum Myeongjo"/>
          <w:sz w:val="22"/>
          <w:szCs w:val="22"/>
          <w:lang w:val="en-US"/>
        </w:rPr>
        <w:t>I/O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가 발생한 프로세스들이 </w:t>
      </w:r>
      <w:proofErr w:type="spellStart"/>
      <w:r>
        <w:rPr>
          <w:rFonts w:ascii="Nanum Myeongjo" w:eastAsia="Nanum Myeongjo" w:hAnsi="Nanum Myeongjo"/>
          <w:sz w:val="22"/>
          <w:szCs w:val="22"/>
          <w:lang w:val="en-US"/>
        </w:rPr>
        <w:t>turnaournd</w:t>
      </w:r>
      <w:proofErr w:type="spellEnd"/>
      <w:r>
        <w:rPr>
          <w:rFonts w:ascii="Nanum Myeongjo" w:eastAsia="Nanum Myeongjo" w:hAnsi="Nanum Myeongjo"/>
          <w:sz w:val="22"/>
          <w:szCs w:val="22"/>
          <w:lang w:val="en-US"/>
        </w:rPr>
        <w:t xml:space="preserve"> time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이 높음을 확인할 수 있다.</w:t>
      </w:r>
    </w:p>
    <w:p w:rsidR="00F97AB1" w:rsidRPr="00F97AB1" w:rsidRDefault="00F97AB1" w:rsidP="00F97AB1">
      <w:pPr>
        <w:pStyle w:val="af6"/>
        <w:numPr>
          <w:ilvl w:val="2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>
        <w:rPr>
          <w:rFonts w:ascii="Nanum Gothic" w:eastAsia="Nanum Gothic" w:hAnsi="Nanum Gothic" w:cstheme="majorHAnsi" w:hint="eastAsia"/>
          <w:b/>
          <w:bCs/>
          <w:sz w:val="32"/>
          <w:szCs w:val="32"/>
        </w:rPr>
        <w:t>S</w:t>
      </w:r>
      <w:r>
        <w:rPr>
          <w:rFonts w:ascii="Nanum Gothic" w:eastAsia="Nanum Gothic" w:hAnsi="Nanum Gothic" w:cstheme="majorHAnsi"/>
          <w:b/>
          <w:bCs/>
          <w:sz w:val="32"/>
          <w:szCs w:val="32"/>
        </w:rPr>
        <w:t>JF</w:t>
      </w:r>
    </w:p>
    <w:p w:rsidR="00F97AB1" w:rsidRDefault="001E4758" w:rsidP="001E4758">
      <w:pPr>
        <w:ind w:firstLine="698"/>
        <w:rPr>
          <w:rFonts w:ascii="Nanum Gothic" w:eastAsia="Nanum Gothic" w:hAnsi="Nanum Gothic" w:cstheme="minorBidi"/>
          <w:b/>
          <w:bCs/>
          <w:sz w:val="32"/>
          <w:szCs w:val="32"/>
        </w:rPr>
      </w:pPr>
      <w:r>
        <w:rPr>
          <w:rFonts w:ascii="Nanum Gothic" w:eastAsia="Nanum Gothic" w:hAnsi="Nanum Gothic" w:cstheme="minorBidi"/>
          <w:b/>
          <w:bCs/>
          <w:noProof/>
          <w:sz w:val="32"/>
          <w:szCs w:val="32"/>
        </w:rPr>
        <w:drawing>
          <wp:inline distT="0" distB="0" distL="0" distR="0">
            <wp:extent cx="5860415" cy="3411220"/>
            <wp:effectExtent l="0" t="0" r="0" b="508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스크린샷 2019-06-10 오후 1.31.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0A" w:rsidRPr="0050280A" w:rsidRDefault="001E4758" w:rsidP="0050280A">
      <w:pPr>
        <w:ind w:left="698"/>
        <w:rPr>
          <w:rFonts w:ascii="Nanum Myeongjo" w:eastAsia="Nanum Myeongjo" w:hAnsi="Nanum Myeongjo" w:cstheme="minorBidi" w:hint="eastAsia"/>
          <w:sz w:val="22"/>
          <w:szCs w:val="22"/>
        </w:rPr>
      </w:pPr>
      <w:r>
        <w:rPr>
          <w:rFonts w:ascii="Nanum Myeongjo" w:eastAsia="Nanum Myeongjo" w:hAnsi="Nanum Myeongjo" w:cstheme="minorBidi"/>
          <w:sz w:val="22"/>
          <w:szCs w:val="22"/>
        </w:rPr>
        <w:lastRenderedPageBreak/>
        <w:t>Non-preemptive Shortest Job First</w:t>
      </w:r>
      <w:r>
        <w:rPr>
          <w:rFonts w:ascii="Nanum Myeongjo" w:eastAsia="Nanum Myeongjo" w:hAnsi="Nanum Myeongjo" w:cstheme="minorBidi" w:hint="eastAsia"/>
          <w:sz w:val="22"/>
          <w:szCs w:val="22"/>
        </w:rPr>
        <w:t xml:space="preserve"> 알고리즘이기 때문에 </w:t>
      </w:r>
      <w:r>
        <w:rPr>
          <w:rFonts w:ascii="Nanum Myeongjo" w:eastAsia="Nanum Myeongjo" w:hAnsi="Nanum Myeongjo" w:cstheme="minorBidi"/>
          <w:sz w:val="22"/>
          <w:szCs w:val="22"/>
        </w:rPr>
        <w:t>CPU burst time</w:t>
      </w:r>
      <w:r>
        <w:rPr>
          <w:rFonts w:ascii="Nanum Myeongjo" w:eastAsia="Nanum Myeongjo" w:hAnsi="Nanum Myeongjo" w:cstheme="minorBidi" w:hint="eastAsia"/>
          <w:sz w:val="22"/>
          <w:szCs w:val="22"/>
        </w:rPr>
        <w:t>이 작은</w:t>
      </w:r>
      <w:r>
        <w:rPr>
          <w:rFonts w:ascii="Nanum Myeongjo" w:eastAsia="Nanum Myeongjo" w:hAnsi="Nanum Myeongjo" w:cstheme="minorBidi"/>
          <w:sz w:val="22"/>
          <w:szCs w:val="22"/>
        </w:rPr>
        <w:t xml:space="preserve"> </w:t>
      </w:r>
      <w:r>
        <w:rPr>
          <w:rFonts w:ascii="Nanum Myeongjo" w:eastAsia="Nanum Myeongjo" w:hAnsi="Nanum Myeongjo" w:cstheme="minorBidi" w:hint="eastAsia"/>
          <w:sz w:val="22"/>
          <w:szCs w:val="22"/>
        </w:rPr>
        <w:t>순서대로 실행되는 것이 원칙이다.</w:t>
      </w:r>
      <w:r>
        <w:rPr>
          <w:rFonts w:ascii="Nanum Myeongjo" w:eastAsia="Nanum Myeongjo" w:hAnsi="Nanum Myeongjo" w:cstheme="minorBidi"/>
          <w:sz w:val="22"/>
          <w:szCs w:val="22"/>
        </w:rPr>
        <w:t xml:space="preserve"> </w:t>
      </w:r>
      <w:r>
        <w:rPr>
          <w:rFonts w:ascii="Nanum Myeongjo" w:eastAsia="Nanum Myeongjo" w:hAnsi="Nanum Myeongjo" w:cstheme="minorBidi" w:hint="eastAsia"/>
          <w:sz w:val="22"/>
          <w:szCs w:val="22"/>
        </w:rPr>
        <w:t xml:space="preserve">다만 도착 시간이 차이가 나기 때문에 도착 시간이 가장 이른 </w:t>
      </w:r>
      <w:r w:rsidR="00A7655B">
        <w:rPr>
          <w:rFonts w:ascii="Nanum Myeongjo" w:eastAsia="Nanum Myeongjo" w:hAnsi="Nanum Myeongjo" w:cstheme="minorBidi" w:hint="eastAsia"/>
          <w:sz w:val="22"/>
          <w:szCs w:val="22"/>
        </w:rPr>
        <w:t>프로세스</w:t>
      </w:r>
      <w:r>
        <w:rPr>
          <w:rFonts w:ascii="Nanum Myeongjo" w:eastAsia="Nanum Myeongjo" w:hAnsi="Nanum Myeongjo" w:cstheme="minorBidi" w:hint="eastAsia"/>
          <w:sz w:val="22"/>
          <w:szCs w:val="22"/>
        </w:rPr>
        <w:t>가 가장 먼저 수행된다.</w:t>
      </w:r>
      <w:r>
        <w:rPr>
          <w:rFonts w:ascii="Nanum Myeongjo" w:eastAsia="Nanum Myeongjo" w:hAnsi="Nanum Myeongjo" w:cstheme="minorBidi"/>
          <w:sz w:val="22"/>
          <w:szCs w:val="22"/>
        </w:rPr>
        <w:t xml:space="preserve"> </w:t>
      </w:r>
      <w:r w:rsidR="00A7655B">
        <w:rPr>
          <w:rFonts w:ascii="Nanum Myeongjo" w:eastAsia="Nanum Myeongjo" w:hAnsi="Nanum Myeongjo" w:cstheme="minorBidi" w:hint="eastAsia"/>
          <w:sz w:val="22"/>
          <w:szCs w:val="22"/>
        </w:rPr>
        <w:t xml:space="preserve">모든 프로세스가 도착한 </w:t>
      </w:r>
      <w:r>
        <w:rPr>
          <w:rFonts w:ascii="Nanum Myeongjo" w:eastAsia="Nanum Myeongjo" w:hAnsi="Nanum Myeongjo" w:cstheme="minorBidi" w:hint="eastAsia"/>
          <w:sz w:val="22"/>
          <w:szCs w:val="22"/>
        </w:rPr>
        <w:t>이후</w:t>
      </w:r>
      <w:r w:rsidR="00A7655B">
        <w:rPr>
          <w:rFonts w:ascii="Nanum Myeongjo" w:eastAsia="Nanum Myeongjo" w:hAnsi="Nanum Myeongjo" w:cstheme="minorBidi" w:hint="eastAsia"/>
          <w:sz w:val="22"/>
          <w:szCs w:val="22"/>
        </w:rPr>
        <w:t>에</w:t>
      </w:r>
      <w:r>
        <w:rPr>
          <w:rFonts w:ascii="Nanum Myeongjo" w:eastAsia="Nanum Myeongjo" w:hAnsi="Nanum Myeongjo" w:cstheme="minorBidi" w:hint="eastAsia"/>
          <w:sz w:val="22"/>
          <w:szCs w:val="22"/>
        </w:rPr>
        <w:t xml:space="preserve"> 프로세스들은 </w:t>
      </w:r>
      <w:r>
        <w:rPr>
          <w:rFonts w:ascii="Nanum Myeongjo" w:eastAsia="Nanum Myeongjo" w:hAnsi="Nanum Myeongjo" w:cstheme="minorBidi"/>
          <w:sz w:val="22"/>
          <w:szCs w:val="22"/>
        </w:rPr>
        <w:t>CPU burst time</w:t>
      </w:r>
      <w:r>
        <w:rPr>
          <w:rFonts w:ascii="Nanum Myeongjo" w:eastAsia="Nanum Myeongjo" w:hAnsi="Nanum Myeongjo" w:cstheme="minorBidi" w:hint="eastAsia"/>
          <w:sz w:val="22"/>
          <w:szCs w:val="22"/>
        </w:rPr>
        <w:t>이 작은 순서대로</w:t>
      </w:r>
      <w:r>
        <w:rPr>
          <w:rFonts w:ascii="Nanum Myeongjo" w:eastAsia="Nanum Myeongjo" w:hAnsi="Nanum Myeongjo" w:cstheme="minorBidi"/>
          <w:sz w:val="22"/>
          <w:szCs w:val="22"/>
        </w:rPr>
        <w:t xml:space="preserve"> CPU</w:t>
      </w:r>
      <w:r>
        <w:rPr>
          <w:rFonts w:ascii="Nanum Myeongjo" w:eastAsia="Nanum Myeongjo" w:hAnsi="Nanum Myeongjo" w:cstheme="minorBidi" w:hint="eastAsia"/>
          <w:sz w:val="22"/>
          <w:szCs w:val="22"/>
        </w:rPr>
        <w:t>에 할당된다.</w:t>
      </w:r>
      <w:r>
        <w:rPr>
          <w:rFonts w:ascii="Nanum Myeongjo" w:eastAsia="Nanum Myeongjo" w:hAnsi="Nanum Myeongjo" w:cstheme="minorBidi"/>
          <w:sz w:val="22"/>
          <w:szCs w:val="22"/>
        </w:rPr>
        <w:t xml:space="preserve"> Ready queue</w:t>
      </w:r>
      <w:r>
        <w:rPr>
          <w:rFonts w:ascii="Nanum Myeongjo" w:eastAsia="Nanum Myeongjo" w:hAnsi="Nanum Myeongjo" w:cstheme="minorBidi" w:hint="eastAsia"/>
          <w:sz w:val="22"/>
          <w:szCs w:val="22"/>
        </w:rPr>
        <w:t xml:space="preserve">가 비어있는 상태에서 </w:t>
      </w:r>
      <w:r>
        <w:rPr>
          <w:rFonts w:ascii="Nanum Myeongjo" w:eastAsia="Nanum Myeongjo" w:hAnsi="Nanum Myeongjo" w:cstheme="minorBidi"/>
          <w:sz w:val="22"/>
          <w:szCs w:val="22"/>
        </w:rPr>
        <w:t>I/O</w:t>
      </w:r>
      <w:r>
        <w:rPr>
          <w:rFonts w:ascii="Nanum Myeongjo" w:eastAsia="Nanum Myeongjo" w:hAnsi="Nanum Myeongjo" w:cstheme="minorBidi" w:hint="eastAsia"/>
          <w:sz w:val="22"/>
          <w:szCs w:val="22"/>
        </w:rPr>
        <w:t xml:space="preserve">가 발생했기 때문에 </w:t>
      </w:r>
      <w:r>
        <w:rPr>
          <w:rFonts w:ascii="Nanum Myeongjo" w:eastAsia="Nanum Myeongjo" w:hAnsi="Nanum Myeongjo" w:cstheme="minorBidi"/>
          <w:sz w:val="22"/>
          <w:szCs w:val="22"/>
        </w:rPr>
        <w:t>CPU</w:t>
      </w:r>
      <w:r>
        <w:rPr>
          <w:rFonts w:ascii="Nanum Myeongjo" w:eastAsia="Nanum Myeongjo" w:hAnsi="Nanum Myeongjo" w:cstheme="minorBidi" w:hint="eastAsia"/>
          <w:sz w:val="22"/>
          <w:szCs w:val="22"/>
        </w:rPr>
        <w:t xml:space="preserve">가 </w:t>
      </w:r>
      <w:r>
        <w:rPr>
          <w:rFonts w:ascii="Nanum Myeongjo" w:eastAsia="Nanum Myeongjo" w:hAnsi="Nanum Myeongjo" w:cstheme="minorBidi"/>
          <w:sz w:val="22"/>
          <w:szCs w:val="22"/>
        </w:rPr>
        <w:t>idle</w:t>
      </w:r>
      <w:r>
        <w:rPr>
          <w:rFonts w:ascii="Nanum Myeongjo" w:eastAsia="Nanum Myeongjo" w:hAnsi="Nanum Myeongjo" w:cstheme="minorBidi" w:hint="eastAsia"/>
          <w:sz w:val="22"/>
          <w:szCs w:val="22"/>
        </w:rPr>
        <w:t xml:space="preserve"> 상태가 된다.</w:t>
      </w:r>
      <w:r>
        <w:rPr>
          <w:rFonts w:ascii="Nanum Myeongjo" w:eastAsia="Nanum Myeongjo" w:hAnsi="Nanum Myeongjo" w:cstheme="minorBidi"/>
          <w:sz w:val="22"/>
          <w:szCs w:val="22"/>
        </w:rPr>
        <w:t xml:space="preserve"> </w:t>
      </w:r>
      <w:r>
        <w:rPr>
          <w:rFonts w:ascii="Nanum Myeongjo" w:eastAsia="Nanum Myeongjo" w:hAnsi="Nanum Myeongjo" w:cstheme="minorBidi" w:hint="eastAsia"/>
          <w:sz w:val="22"/>
          <w:szCs w:val="22"/>
        </w:rPr>
        <w:t xml:space="preserve">이는 </w:t>
      </w:r>
      <w:r>
        <w:rPr>
          <w:rFonts w:ascii="Nanum Myeongjo" w:eastAsia="Nanum Myeongjo" w:hAnsi="Nanum Myeongjo" w:cstheme="minorBidi"/>
          <w:sz w:val="22"/>
          <w:szCs w:val="22"/>
        </w:rPr>
        <w:t>CPU utilization</w:t>
      </w:r>
      <w:r>
        <w:rPr>
          <w:rFonts w:ascii="Nanum Myeongjo" w:eastAsia="Nanum Myeongjo" w:hAnsi="Nanum Myeongjo" w:cstheme="minorBidi" w:hint="eastAsia"/>
          <w:sz w:val="22"/>
          <w:szCs w:val="22"/>
        </w:rPr>
        <w:t>을 낮추는 원인이 된다.</w:t>
      </w:r>
      <w:r>
        <w:rPr>
          <w:rFonts w:ascii="Nanum Myeongjo" w:eastAsia="Nanum Myeongjo" w:hAnsi="Nanum Myeongjo" w:cstheme="minorBidi"/>
          <w:sz w:val="22"/>
          <w:szCs w:val="22"/>
        </w:rPr>
        <w:t xml:space="preserve"> </w:t>
      </w:r>
    </w:p>
    <w:p w:rsidR="0050280A" w:rsidRPr="0050280A" w:rsidRDefault="0050280A" w:rsidP="0050280A">
      <w:pPr>
        <w:pStyle w:val="af6"/>
        <w:ind w:leftChars="0" w:left="1418"/>
        <w:rPr>
          <w:rFonts w:ascii="Nanum Gothic" w:eastAsia="Nanum Gothic" w:hAnsi="Nanum Gothic" w:hint="eastAsia"/>
          <w:b/>
          <w:bCs/>
          <w:sz w:val="32"/>
          <w:szCs w:val="32"/>
        </w:rPr>
      </w:pPr>
    </w:p>
    <w:p w:rsidR="0050280A" w:rsidRPr="0050280A" w:rsidRDefault="0050280A" w:rsidP="0050280A">
      <w:pPr>
        <w:rPr>
          <w:rFonts w:ascii="Nanum Gothic" w:eastAsia="Nanum Gothic" w:hAnsi="Nanum Gothic" w:hint="eastAsia"/>
          <w:b/>
          <w:bCs/>
          <w:sz w:val="32"/>
          <w:szCs w:val="32"/>
        </w:rPr>
      </w:pPr>
    </w:p>
    <w:p w:rsidR="00F97AB1" w:rsidRPr="00F97AB1" w:rsidRDefault="00F97AB1" w:rsidP="00F97AB1">
      <w:pPr>
        <w:pStyle w:val="af6"/>
        <w:numPr>
          <w:ilvl w:val="2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>
        <w:rPr>
          <w:rFonts w:ascii="Nanum Gothic" w:eastAsia="Nanum Gothic" w:hAnsi="Nanum Gothic" w:cstheme="majorHAnsi" w:hint="eastAsia"/>
          <w:b/>
          <w:bCs/>
          <w:sz w:val="32"/>
          <w:szCs w:val="32"/>
        </w:rPr>
        <w:t>P</w:t>
      </w:r>
      <w:r>
        <w:rPr>
          <w:rFonts w:ascii="Nanum Gothic" w:eastAsia="Nanum Gothic" w:hAnsi="Nanum Gothic" w:cstheme="majorHAnsi"/>
          <w:b/>
          <w:bCs/>
          <w:sz w:val="32"/>
          <w:szCs w:val="32"/>
        </w:rPr>
        <w:t>RIO</w:t>
      </w:r>
      <w:r w:rsidR="001E4758">
        <w:rPr>
          <w:rFonts w:ascii="Nanum Gothic" w:eastAsia="Nanum Gothic" w:hAnsi="Nanum Gothic" w:cstheme="majorHAnsi"/>
          <w:b/>
          <w:bCs/>
          <w:sz w:val="32"/>
          <w:szCs w:val="32"/>
        </w:rPr>
        <w:t>RITY</w:t>
      </w:r>
      <w:r w:rsidR="001E4758">
        <w:rPr>
          <w:rFonts w:ascii="Nanum Gothic" w:eastAsia="Nanum Gothic" w:hAnsi="Nanum Gothic"/>
          <w:b/>
          <w:bCs/>
          <w:noProof/>
          <w:sz w:val="32"/>
          <w:szCs w:val="32"/>
        </w:rPr>
        <w:drawing>
          <wp:inline distT="0" distB="0" distL="0" distR="0">
            <wp:extent cx="5860415" cy="3591560"/>
            <wp:effectExtent l="0" t="0" r="0" b="254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스크린샷 2019-06-10 오후 1.32.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AB1" w:rsidRPr="001E4758" w:rsidRDefault="001E4758" w:rsidP="00F97AB1">
      <w:pPr>
        <w:pStyle w:val="af6"/>
        <w:ind w:leftChars="0" w:left="1418"/>
        <w:rPr>
          <w:rFonts w:ascii="Nanum Myeongjo" w:eastAsia="Nanum Myeongjo" w:hAnsi="Nanum Myeongjo" w:hint="eastAsia"/>
          <w:sz w:val="22"/>
          <w:szCs w:val="22"/>
          <w:lang w:val="en-US"/>
        </w:rPr>
      </w:pPr>
      <w:r>
        <w:rPr>
          <w:rFonts w:ascii="Nanum Myeongjo" w:eastAsia="Nanum Myeongjo" w:hAnsi="Nanum Myeongjo"/>
          <w:sz w:val="22"/>
          <w:szCs w:val="22"/>
          <w:lang w:val="en-US"/>
        </w:rPr>
        <w:t xml:space="preserve">Non-preemptive priority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알고리즘이기 때문에 우선순위가 높은 순서대로 실행되는 것이 원칙이다.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다만 도착 시간이 차이가 나기 때문에 도착 시간이 가장 이른 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>프로세스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부터 실행이 되고,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모든 프로세스가 도착한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이후부터는 우선순위가 높은 프로세스부터 실행이 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우선순위가 같은 프로세스들은 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>CPU burst time, CPU burst time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도 같으면 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>arrival time, arrival time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도 같으면 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>process id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>순서로 비교하여 프로세스를 선택하여</w:t>
      </w:r>
      <w:r>
        <w:rPr>
          <w:rFonts w:ascii="Nanum Myeongjo" w:eastAsia="Nanum Myeongjo" w:hAnsi="Nanum Myeongjo"/>
          <w:sz w:val="22"/>
          <w:szCs w:val="22"/>
          <w:lang w:val="en-US"/>
        </w:rPr>
        <w:t>tie-breaking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을 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</w:p>
    <w:p w:rsidR="00F97AB1" w:rsidRPr="001E4758" w:rsidRDefault="00F97AB1" w:rsidP="00F97AB1">
      <w:pPr>
        <w:pStyle w:val="af6"/>
        <w:numPr>
          <w:ilvl w:val="2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>
        <w:rPr>
          <w:rFonts w:ascii="Nanum Gothic" w:eastAsia="Nanum Gothic" w:hAnsi="Nanum Gothic" w:cstheme="majorHAnsi" w:hint="eastAsia"/>
          <w:b/>
          <w:bCs/>
          <w:sz w:val="32"/>
          <w:szCs w:val="32"/>
        </w:rPr>
        <w:lastRenderedPageBreak/>
        <w:t>P</w:t>
      </w:r>
      <w:r>
        <w:rPr>
          <w:rFonts w:ascii="Nanum Gothic" w:eastAsia="Nanum Gothic" w:hAnsi="Nanum Gothic" w:cstheme="majorHAnsi"/>
          <w:b/>
          <w:bCs/>
          <w:sz w:val="32"/>
          <w:szCs w:val="32"/>
        </w:rPr>
        <w:t>REEMPTIVE S</w:t>
      </w:r>
      <w:r w:rsidR="001E4758">
        <w:rPr>
          <w:rFonts w:ascii="Nanum Gothic" w:eastAsia="Nanum Gothic" w:hAnsi="Nanum Gothic" w:cstheme="majorHAnsi"/>
          <w:b/>
          <w:bCs/>
          <w:sz w:val="32"/>
          <w:szCs w:val="32"/>
          <w:lang w:val="en-US"/>
        </w:rPr>
        <w:t>JF</w:t>
      </w:r>
      <w:r w:rsidR="00A7655B">
        <w:rPr>
          <w:rFonts w:ascii="Nanum Gothic" w:eastAsia="Nanum Gothic" w:hAnsi="Nanum Gothic"/>
          <w:b/>
          <w:bCs/>
          <w:noProof/>
          <w:sz w:val="32"/>
          <w:szCs w:val="32"/>
        </w:rPr>
        <w:drawing>
          <wp:inline distT="0" distB="0" distL="0" distR="0">
            <wp:extent cx="5860415" cy="298831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스크린샷 2019-06-10 오후 1.32.3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5B" w:rsidRDefault="00A7655B" w:rsidP="001E4758">
      <w:pPr>
        <w:pStyle w:val="af6"/>
        <w:ind w:leftChars="0" w:left="1418"/>
        <w:rPr>
          <w:rFonts w:ascii="Nanum Myeongjo" w:eastAsia="Nanum Myeongjo" w:hAnsi="Nanum Myeongjo"/>
          <w:sz w:val="22"/>
          <w:szCs w:val="22"/>
        </w:rPr>
      </w:pPr>
      <w:r>
        <w:rPr>
          <w:rFonts w:ascii="Nanum Myeongjo" w:eastAsia="Nanum Myeongjo" w:hAnsi="Nanum Myeongjo"/>
          <w:noProof/>
          <w:sz w:val="22"/>
          <w:szCs w:val="22"/>
        </w:rPr>
        <w:drawing>
          <wp:inline distT="0" distB="0" distL="0" distR="0">
            <wp:extent cx="5860415" cy="1470025"/>
            <wp:effectExtent l="0" t="0" r="0" b="317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스크린샷 2019-06-10 오후 1.32.4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58" w:rsidRPr="001E4758" w:rsidRDefault="001E4758" w:rsidP="001E4758">
      <w:pPr>
        <w:pStyle w:val="af6"/>
        <w:ind w:leftChars="0" w:left="1418"/>
        <w:rPr>
          <w:rFonts w:ascii="Nanum Myeongjo" w:eastAsia="Nanum Myeongjo" w:hAnsi="Nanum Myeongjo" w:hint="eastAsia"/>
          <w:sz w:val="22"/>
          <w:szCs w:val="22"/>
          <w:lang w:val="en-US"/>
        </w:rPr>
      </w:pPr>
      <w:proofErr w:type="spellStart"/>
      <w:r>
        <w:rPr>
          <w:rFonts w:ascii="Nanum Myeongjo" w:eastAsia="Nanum Myeongjo" w:hAnsi="Nanum Myeongjo"/>
          <w:sz w:val="22"/>
          <w:szCs w:val="22"/>
        </w:rPr>
        <w:t>Preemptive</w:t>
      </w:r>
      <w:proofErr w:type="spellEnd"/>
      <w:r>
        <w:rPr>
          <w:rFonts w:ascii="Nanum Myeongjo" w:eastAsia="Nanum Myeongjo" w:hAnsi="Nanum Myeongjo"/>
          <w:sz w:val="22"/>
          <w:szCs w:val="22"/>
        </w:rPr>
        <w:t xml:space="preserve"> S</w:t>
      </w:r>
      <w:proofErr w:type="spellStart"/>
      <w:r>
        <w:rPr>
          <w:rFonts w:ascii="Nanum Myeongjo" w:eastAsia="Nanum Myeongjo" w:hAnsi="Nanum Myeongjo"/>
          <w:sz w:val="22"/>
          <w:szCs w:val="22"/>
          <w:lang w:val="en-US"/>
        </w:rPr>
        <w:t>hortest</w:t>
      </w:r>
      <w:proofErr w:type="spellEnd"/>
      <w:r>
        <w:rPr>
          <w:rFonts w:ascii="Nanum Myeongjo" w:eastAsia="Nanum Myeongjo" w:hAnsi="Nanum Myeongjo"/>
          <w:sz w:val="22"/>
          <w:szCs w:val="22"/>
          <w:lang w:val="en-US"/>
        </w:rPr>
        <w:t xml:space="preserve"> Job </w:t>
      </w:r>
      <w:proofErr w:type="spellStart"/>
      <w:r>
        <w:rPr>
          <w:rFonts w:ascii="Nanum Myeongjo" w:eastAsia="Nanum Myeongjo" w:hAnsi="Nanum Myeongjo"/>
          <w:sz w:val="22"/>
          <w:szCs w:val="22"/>
          <w:lang w:val="en-US"/>
        </w:rPr>
        <w:t>Fisrt</w:t>
      </w:r>
      <w:proofErr w:type="spellEnd"/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알고리즘이기 때문에 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preemption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상황마다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CPU burst remain time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이 가장 작은 프로세스를 선택한다.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Preemptive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알고리즘이기 때문에 도착시간이 제일 이르고 수행시간이 긴 </w:t>
      </w:r>
      <w:r>
        <w:rPr>
          <w:rFonts w:ascii="Nanum Myeongjo" w:eastAsia="Nanum Myeongjo" w:hAnsi="Nanum Myeongjo"/>
          <w:sz w:val="22"/>
          <w:szCs w:val="22"/>
          <w:lang w:val="en-US"/>
        </w:rPr>
        <w:t>p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>3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가 수행을 전부 마칠 때까지 기다리지 않고 </w:t>
      </w:r>
      <w:r>
        <w:rPr>
          <w:rFonts w:ascii="Nanum Myeongjo" w:eastAsia="Nanum Myeongjo" w:hAnsi="Nanum Myeongjo"/>
          <w:sz w:val="22"/>
          <w:szCs w:val="22"/>
          <w:lang w:val="en-US"/>
        </w:rPr>
        <w:t>CPU burst remain time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이 더 짧은 </w:t>
      </w:r>
      <w:r>
        <w:rPr>
          <w:rFonts w:ascii="Nanum Myeongjo" w:eastAsia="Nanum Myeongjo" w:hAnsi="Nanum Myeongjo"/>
          <w:sz w:val="22"/>
          <w:szCs w:val="22"/>
          <w:lang w:val="en-US"/>
        </w:rPr>
        <w:t>p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>4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>가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도착했을 때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할당을 바꿔준다.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이후로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>도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기준에 따라 </w:t>
      </w:r>
      <w:r>
        <w:rPr>
          <w:rFonts w:ascii="Nanum Myeongjo" w:eastAsia="Nanum Myeongjo" w:hAnsi="Nanum Myeongjo"/>
          <w:sz w:val="22"/>
          <w:szCs w:val="22"/>
          <w:lang w:val="en-US"/>
        </w:rPr>
        <w:t>CPU burst remain time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이 짧은 프로세스 순서대로 실행이 된다.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/>
          <w:sz w:val="22"/>
          <w:szCs w:val="22"/>
        </w:rPr>
        <w:t>Ready queue</w:t>
      </w:r>
      <w:r>
        <w:rPr>
          <w:rFonts w:ascii="Nanum Myeongjo" w:eastAsia="Nanum Myeongjo" w:hAnsi="Nanum Myeongjo" w:hint="eastAsia"/>
          <w:sz w:val="22"/>
          <w:szCs w:val="22"/>
        </w:rPr>
        <w:t xml:space="preserve">가 비어있는 상태에서 </w:t>
      </w:r>
      <w:r>
        <w:rPr>
          <w:rFonts w:ascii="Nanum Myeongjo" w:eastAsia="Nanum Myeongjo" w:hAnsi="Nanum Myeongjo"/>
          <w:sz w:val="22"/>
          <w:szCs w:val="22"/>
        </w:rPr>
        <w:t>I/O</w:t>
      </w:r>
      <w:r>
        <w:rPr>
          <w:rFonts w:ascii="Nanum Myeongjo" w:eastAsia="Nanum Myeongjo" w:hAnsi="Nanum Myeongjo" w:hint="eastAsia"/>
          <w:sz w:val="22"/>
          <w:szCs w:val="22"/>
        </w:rPr>
        <w:t xml:space="preserve">가 발생했기 때문에 </w:t>
      </w:r>
      <w:r>
        <w:rPr>
          <w:rFonts w:ascii="Nanum Myeongjo" w:eastAsia="Nanum Myeongjo" w:hAnsi="Nanum Myeongjo"/>
          <w:sz w:val="22"/>
          <w:szCs w:val="22"/>
        </w:rPr>
        <w:t>CPU</w:t>
      </w:r>
      <w:r>
        <w:rPr>
          <w:rFonts w:ascii="Nanum Myeongjo" w:eastAsia="Nanum Myeongjo" w:hAnsi="Nanum Myeongjo" w:hint="eastAsia"/>
          <w:sz w:val="22"/>
          <w:szCs w:val="22"/>
        </w:rPr>
        <w:t xml:space="preserve">가 </w:t>
      </w:r>
      <w:r>
        <w:rPr>
          <w:rFonts w:ascii="Nanum Myeongjo" w:eastAsia="Nanum Myeongjo" w:hAnsi="Nanum Myeongjo"/>
          <w:sz w:val="22"/>
          <w:szCs w:val="22"/>
        </w:rPr>
        <w:t>idle</w:t>
      </w:r>
      <w:r>
        <w:rPr>
          <w:rFonts w:ascii="Nanum Myeongjo" w:eastAsia="Nanum Myeongjo" w:hAnsi="Nanum Myeongjo" w:hint="eastAsia"/>
          <w:sz w:val="22"/>
          <w:szCs w:val="22"/>
        </w:rPr>
        <w:t xml:space="preserve"> 상태가 된다.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 xml:space="preserve">이는 </w:t>
      </w:r>
      <w:r>
        <w:rPr>
          <w:rFonts w:ascii="Nanum Myeongjo" w:eastAsia="Nanum Myeongjo" w:hAnsi="Nanum Myeongjo"/>
          <w:sz w:val="22"/>
          <w:szCs w:val="22"/>
        </w:rPr>
        <w:t>CPU utilization</w:t>
      </w:r>
      <w:r>
        <w:rPr>
          <w:rFonts w:ascii="Nanum Myeongjo" w:eastAsia="Nanum Myeongjo" w:hAnsi="Nanum Myeongjo" w:hint="eastAsia"/>
          <w:sz w:val="22"/>
          <w:szCs w:val="22"/>
        </w:rPr>
        <w:t>을 낮추는 원인이 된다.</w:t>
      </w:r>
    </w:p>
    <w:p w:rsidR="0050280A" w:rsidRPr="0050280A" w:rsidRDefault="0050280A" w:rsidP="0050280A">
      <w:pPr>
        <w:pStyle w:val="af6"/>
        <w:ind w:leftChars="0" w:left="1418"/>
        <w:rPr>
          <w:rFonts w:ascii="Nanum Gothic" w:eastAsia="Nanum Gothic" w:hAnsi="Nanum Gothic"/>
          <w:b/>
          <w:bCs/>
          <w:sz w:val="32"/>
          <w:szCs w:val="32"/>
        </w:rPr>
      </w:pPr>
    </w:p>
    <w:p w:rsidR="0050280A" w:rsidRPr="0050280A" w:rsidRDefault="0050280A" w:rsidP="0050280A">
      <w:pPr>
        <w:pStyle w:val="af6"/>
        <w:ind w:leftChars="0" w:left="1418"/>
        <w:rPr>
          <w:rFonts w:ascii="Nanum Gothic" w:eastAsia="Nanum Gothic" w:hAnsi="Nanum Gothic" w:hint="eastAsia"/>
          <w:b/>
          <w:bCs/>
          <w:sz w:val="32"/>
          <w:szCs w:val="32"/>
        </w:rPr>
      </w:pPr>
    </w:p>
    <w:p w:rsidR="0050280A" w:rsidRPr="0050280A" w:rsidRDefault="0050280A" w:rsidP="0050280A">
      <w:pPr>
        <w:pStyle w:val="af6"/>
        <w:ind w:leftChars="0" w:left="1418"/>
        <w:rPr>
          <w:rFonts w:ascii="Nanum Gothic" w:eastAsia="Nanum Gothic" w:hAnsi="Nanum Gothic" w:hint="eastAsia"/>
          <w:b/>
          <w:bCs/>
          <w:sz w:val="32"/>
          <w:szCs w:val="32"/>
        </w:rPr>
      </w:pPr>
    </w:p>
    <w:p w:rsidR="00F97AB1" w:rsidRPr="00A7655B" w:rsidRDefault="00F97AB1" w:rsidP="00F97AB1">
      <w:pPr>
        <w:pStyle w:val="af6"/>
        <w:numPr>
          <w:ilvl w:val="2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>
        <w:rPr>
          <w:rFonts w:ascii="Nanum Gothic" w:eastAsia="Nanum Gothic" w:hAnsi="Nanum Gothic" w:cstheme="majorHAnsi" w:hint="eastAsia"/>
          <w:b/>
          <w:bCs/>
          <w:sz w:val="32"/>
          <w:szCs w:val="32"/>
        </w:rPr>
        <w:lastRenderedPageBreak/>
        <w:t>P</w:t>
      </w:r>
      <w:r>
        <w:rPr>
          <w:rFonts w:ascii="Nanum Gothic" w:eastAsia="Nanum Gothic" w:hAnsi="Nanum Gothic" w:cstheme="majorHAnsi"/>
          <w:b/>
          <w:bCs/>
          <w:sz w:val="32"/>
          <w:szCs w:val="32"/>
        </w:rPr>
        <w:t>REEMPTIVE PRIORITY</w:t>
      </w:r>
    </w:p>
    <w:p w:rsidR="00A7655B" w:rsidRDefault="00A7655B" w:rsidP="00A7655B">
      <w:pPr>
        <w:pStyle w:val="af6"/>
        <w:ind w:leftChars="0" w:left="1418"/>
        <w:rPr>
          <w:rFonts w:ascii="Nanum Gothic" w:eastAsia="Nanum Gothic" w:hAnsi="Nanum Gothic" w:cstheme="majorHAnsi"/>
          <w:b/>
          <w:bCs/>
          <w:sz w:val="32"/>
          <w:szCs w:val="32"/>
        </w:rPr>
      </w:pPr>
      <w:r>
        <w:rPr>
          <w:rFonts w:ascii="Nanum Gothic" w:eastAsia="Nanum Gothic" w:hAnsi="Nanum Gothic" w:cstheme="majorHAnsi"/>
          <w:b/>
          <w:bCs/>
          <w:noProof/>
          <w:sz w:val="32"/>
          <w:szCs w:val="32"/>
        </w:rPr>
        <w:drawing>
          <wp:inline distT="0" distB="0" distL="0" distR="0">
            <wp:extent cx="5860415" cy="3333750"/>
            <wp:effectExtent l="0" t="0" r="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스크린샷 2019-06-10 오후 1.32.5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5B" w:rsidRPr="001E4758" w:rsidRDefault="00A7655B" w:rsidP="00A7655B">
      <w:pPr>
        <w:pStyle w:val="af6"/>
        <w:ind w:leftChars="0" w:left="1418"/>
        <w:rPr>
          <w:rFonts w:ascii="Nanum Gothic" w:eastAsia="Nanum Gothic" w:hAnsi="Nanum Gothic" w:hint="eastAsia"/>
          <w:b/>
          <w:bCs/>
          <w:sz w:val="32"/>
          <w:szCs w:val="32"/>
        </w:rPr>
      </w:pPr>
      <w:r>
        <w:rPr>
          <w:rFonts w:ascii="Nanum Gothic" w:eastAsia="Nanum Gothic" w:hAnsi="Nanum Gothic" w:hint="eastAsia"/>
          <w:b/>
          <w:bCs/>
          <w:noProof/>
          <w:sz w:val="32"/>
          <w:szCs w:val="32"/>
        </w:rPr>
        <w:drawing>
          <wp:inline distT="0" distB="0" distL="0" distR="0">
            <wp:extent cx="5860415" cy="146494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스크린샷 2019-06-10 오후 1.33.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80A" w:rsidRDefault="001E4758" w:rsidP="0050280A">
      <w:pPr>
        <w:pStyle w:val="af6"/>
        <w:ind w:leftChars="0" w:left="1418"/>
        <w:rPr>
          <w:rFonts w:ascii="Nanum Myeongjo" w:eastAsia="Nanum Myeongjo" w:hAnsi="Nanum Myeongjo"/>
          <w:sz w:val="22"/>
          <w:szCs w:val="22"/>
        </w:rPr>
      </w:pPr>
      <w:r>
        <w:rPr>
          <w:rFonts w:ascii="Nanum Myeongjo" w:eastAsia="Nanum Myeongjo" w:hAnsi="Nanum Myeongjo" w:cstheme="majorHAnsi"/>
          <w:sz w:val="22"/>
          <w:szCs w:val="22"/>
          <w:lang w:val="en-US"/>
        </w:rPr>
        <w:t>Preemptive Priority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알고리즘이기 때문에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preemption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상황마다 우선순위가 가장 높은 프로세스를 선택한다.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우선순위가 같다면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 burst remain time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이 가장 작은 것을 골라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tie-breaking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을 해준다.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 w:rsidR="00A7655B"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따라서 가장 먼저 도착한 프로세스인 </w:t>
      </w:r>
      <w:r w:rsidR="00A7655B">
        <w:rPr>
          <w:rFonts w:ascii="Nanum Myeongjo" w:eastAsia="Nanum Myeongjo" w:hAnsi="Nanum Myeongjo" w:cstheme="majorHAnsi"/>
          <w:sz w:val="22"/>
          <w:szCs w:val="22"/>
          <w:lang w:val="en-US"/>
        </w:rPr>
        <w:t>p3</w:t>
      </w:r>
      <w:r w:rsidR="00A7655B"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가 실행되다가 더 우선순위가 높은 </w:t>
      </w:r>
      <w:r w:rsidR="00A7655B">
        <w:rPr>
          <w:rFonts w:ascii="Nanum Myeongjo" w:eastAsia="Nanum Myeongjo" w:hAnsi="Nanum Myeongjo" w:cstheme="majorHAnsi"/>
          <w:sz w:val="22"/>
          <w:szCs w:val="22"/>
          <w:lang w:val="en-US"/>
        </w:rPr>
        <w:t>p1</w:t>
      </w:r>
      <w:r w:rsidR="00A7655B"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이 도착하자 </w:t>
      </w:r>
      <w:r w:rsidR="00A7655B">
        <w:rPr>
          <w:rFonts w:ascii="Nanum Myeongjo" w:eastAsia="Nanum Myeongjo" w:hAnsi="Nanum Myeongjo" w:cstheme="majorHAnsi"/>
          <w:sz w:val="22"/>
          <w:szCs w:val="22"/>
          <w:lang w:val="en-US"/>
        </w:rPr>
        <w:t>CPU</w:t>
      </w:r>
      <w:r w:rsidR="00A7655B"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할당을 넘겨준다.</w:t>
      </w:r>
      <w:r w:rsidR="00A7655B"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 w:rsidR="00A7655B"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이후로도 같은 방식으로 프로세스를 실행한다.</w:t>
      </w:r>
      <w:r w:rsidR="00A7655B"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/>
          <w:sz w:val="22"/>
          <w:szCs w:val="22"/>
        </w:rPr>
        <w:t>Ready queue</w:t>
      </w:r>
      <w:r>
        <w:rPr>
          <w:rFonts w:ascii="Nanum Myeongjo" w:eastAsia="Nanum Myeongjo" w:hAnsi="Nanum Myeongjo" w:hint="eastAsia"/>
          <w:sz w:val="22"/>
          <w:szCs w:val="22"/>
        </w:rPr>
        <w:t xml:space="preserve">가 비어있는 상태에서 </w:t>
      </w:r>
      <w:r>
        <w:rPr>
          <w:rFonts w:ascii="Nanum Myeongjo" w:eastAsia="Nanum Myeongjo" w:hAnsi="Nanum Myeongjo"/>
          <w:sz w:val="22"/>
          <w:szCs w:val="22"/>
        </w:rPr>
        <w:t>I/O</w:t>
      </w:r>
      <w:r>
        <w:rPr>
          <w:rFonts w:ascii="Nanum Myeongjo" w:eastAsia="Nanum Myeongjo" w:hAnsi="Nanum Myeongjo" w:hint="eastAsia"/>
          <w:sz w:val="22"/>
          <w:szCs w:val="22"/>
        </w:rPr>
        <w:t xml:space="preserve">가 발생했기 때문에 </w:t>
      </w:r>
      <w:r>
        <w:rPr>
          <w:rFonts w:ascii="Nanum Myeongjo" w:eastAsia="Nanum Myeongjo" w:hAnsi="Nanum Myeongjo"/>
          <w:sz w:val="22"/>
          <w:szCs w:val="22"/>
        </w:rPr>
        <w:t>CPU</w:t>
      </w:r>
      <w:r>
        <w:rPr>
          <w:rFonts w:ascii="Nanum Myeongjo" w:eastAsia="Nanum Myeongjo" w:hAnsi="Nanum Myeongjo" w:hint="eastAsia"/>
          <w:sz w:val="22"/>
          <w:szCs w:val="22"/>
        </w:rPr>
        <w:t xml:space="preserve">가 </w:t>
      </w:r>
      <w:r>
        <w:rPr>
          <w:rFonts w:ascii="Nanum Myeongjo" w:eastAsia="Nanum Myeongjo" w:hAnsi="Nanum Myeongjo"/>
          <w:sz w:val="22"/>
          <w:szCs w:val="22"/>
        </w:rPr>
        <w:t>idle</w:t>
      </w:r>
      <w:r>
        <w:rPr>
          <w:rFonts w:ascii="Nanum Myeongjo" w:eastAsia="Nanum Myeongjo" w:hAnsi="Nanum Myeongjo" w:hint="eastAsia"/>
          <w:sz w:val="22"/>
          <w:szCs w:val="22"/>
        </w:rPr>
        <w:t xml:space="preserve"> 상태가 된다.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 xml:space="preserve">이는 </w:t>
      </w:r>
      <w:r>
        <w:rPr>
          <w:rFonts w:ascii="Nanum Myeongjo" w:eastAsia="Nanum Myeongjo" w:hAnsi="Nanum Myeongjo"/>
          <w:sz w:val="22"/>
          <w:szCs w:val="22"/>
        </w:rPr>
        <w:t>CPU utilization</w:t>
      </w:r>
      <w:r>
        <w:rPr>
          <w:rFonts w:ascii="Nanum Myeongjo" w:eastAsia="Nanum Myeongjo" w:hAnsi="Nanum Myeongjo" w:hint="eastAsia"/>
          <w:sz w:val="22"/>
          <w:szCs w:val="22"/>
        </w:rPr>
        <w:t>을 낮추는 원인이 된다</w:t>
      </w:r>
      <w:r w:rsidR="0050280A">
        <w:rPr>
          <w:rFonts w:ascii="Nanum Myeongjo" w:eastAsia="Nanum Myeongjo" w:hAnsi="Nanum Myeongjo"/>
          <w:sz w:val="22"/>
          <w:szCs w:val="22"/>
        </w:rPr>
        <w:t>.</w:t>
      </w:r>
    </w:p>
    <w:p w:rsidR="0050280A" w:rsidRDefault="0050280A" w:rsidP="0050280A">
      <w:pPr>
        <w:pStyle w:val="af6"/>
        <w:ind w:leftChars="0" w:left="1418"/>
        <w:rPr>
          <w:rFonts w:ascii="Nanum Myeongjo" w:eastAsia="Nanum Myeongjo" w:hAnsi="Nanum Myeongjo"/>
          <w:sz w:val="22"/>
          <w:szCs w:val="22"/>
        </w:rPr>
      </w:pPr>
    </w:p>
    <w:p w:rsidR="0050280A" w:rsidRPr="0050280A" w:rsidRDefault="0050280A" w:rsidP="0050280A">
      <w:pPr>
        <w:pStyle w:val="af6"/>
        <w:ind w:leftChars="0" w:left="1418"/>
        <w:rPr>
          <w:rFonts w:ascii="Nanum Myeongjo" w:eastAsia="Nanum Myeongjo" w:hAnsi="Nanum Myeongjo" w:hint="eastAsia"/>
          <w:sz w:val="22"/>
          <w:szCs w:val="22"/>
          <w:lang w:val="en-US"/>
        </w:rPr>
      </w:pPr>
      <w:bookmarkStart w:id="0" w:name="_GoBack"/>
      <w:bookmarkEnd w:id="0"/>
    </w:p>
    <w:p w:rsidR="00F97AB1" w:rsidRPr="00A7655B" w:rsidRDefault="00F97AB1" w:rsidP="00F97AB1">
      <w:pPr>
        <w:pStyle w:val="af6"/>
        <w:numPr>
          <w:ilvl w:val="2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>
        <w:rPr>
          <w:rFonts w:ascii="Nanum Gothic" w:eastAsia="Nanum Gothic" w:hAnsi="Nanum Gothic" w:cstheme="majorHAnsi" w:hint="eastAsia"/>
          <w:b/>
          <w:bCs/>
          <w:sz w:val="32"/>
          <w:szCs w:val="32"/>
        </w:rPr>
        <w:lastRenderedPageBreak/>
        <w:t>R</w:t>
      </w:r>
      <w:r>
        <w:rPr>
          <w:rFonts w:ascii="Nanum Gothic" w:eastAsia="Nanum Gothic" w:hAnsi="Nanum Gothic" w:cstheme="majorHAnsi"/>
          <w:b/>
          <w:bCs/>
          <w:sz w:val="32"/>
          <w:szCs w:val="32"/>
        </w:rPr>
        <w:t>OUND ROBIN</w:t>
      </w:r>
    </w:p>
    <w:p w:rsidR="00A7655B" w:rsidRDefault="00A7655B" w:rsidP="00A7655B">
      <w:pPr>
        <w:pStyle w:val="af6"/>
        <w:ind w:leftChars="0" w:left="1418"/>
        <w:rPr>
          <w:rFonts w:ascii="Nanum Gothic" w:eastAsia="Nanum Gothic" w:hAnsi="Nanum Gothic" w:cstheme="majorHAnsi"/>
          <w:b/>
          <w:bCs/>
          <w:sz w:val="32"/>
          <w:szCs w:val="32"/>
        </w:rPr>
      </w:pPr>
      <w:r>
        <w:rPr>
          <w:rFonts w:ascii="Nanum Gothic" w:eastAsia="Nanum Gothic" w:hAnsi="Nanum Gothic" w:cstheme="majorHAnsi"/>
          <w:b/>
          <w:bCs/>
          <w:noProof/>
          <w:sz w:val="32"/>
          <w:szCs w:val="32"/>
        </w:rPr>
        <w:drawing>
          <wp:inline distT="0" distB="0" distL="0" distR="0">
            <wp:extent cx="5860415" cy="241871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스크린샷 2019-06-10 오후 1.33.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5B" w:rsidRPr="001E4758" w:rsidRDefault="00A7655B" w:rsidP="00A7655B">
      <w:pPr>
        <w:pStyle w:val="af6"/>
        <w:ind w:leftChars="0" w:left="1418"/>
        <w:rPr>
          <w:rFonts w:ascii="Nanum Gothic" w:eastAsia="Nanum Gothic" w:hAnsi="Nanum Gothic" w:hint="eastAsia"/>
          <w:b/>
          <w:bCs/>
          <w:sz w:val="32"/>
          <w:szCs w:val="32"/>
        </w:rPr>
      </w:pPr>
      <w:r>
        <w:rPr>
          <w:rFonts w:ascii="Nanum Gothic" w:eastAsia="Nanum Gothic" w:hAnsi="Nanum Gothic" w:hint="eastAsia"/>
          <w:b/>
          <w:bCs/>
          <w:noProof/>
          <w:sz w:val="32"/>
          <w:szCs w:val="32"/>
        </w:rPr>
        <w:drawing>
          <wp:inline distT="0" distB="0" distL="0" distR="0">
            <wp:extent cx="5860415" cy="1315720"/>
            <wp:effectExtent l="0" t="0" r="0" b="508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스크린샷 2019-06-10 오후 1.33.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58" w:rsidRPr="001E4758" w:rsidRDefault="001E4758" w:rsidP="001E4758">
      <w:pPr>
        <w:pStyle w:val="af6"/>
        <w:ind w:leftChars="0" w:left="1418"/>
        <w:rPr>
          <w:rFonts w:ascii="Nanum Myeongjo" w:eastAsia="Nanum Myeongjo" w:hAnsi="Nanum Myeongjo" w:hint="eastAsia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sz w:val="22"/>
          <w:szCs w:val="22"/>
          <w:lang w:val="en-US"/>
        </w:rPr>
        <w:t>Round Robin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FCFS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처럼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ready queue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에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도착한 순서대로 실행이 되지만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time quantum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이 모두 소진되면 다름 프로세스로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자원을 넘겨준다.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프로세스 생성 과정에서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time quantum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을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3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으로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정했기 때문에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3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번씩 실행이 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될때마다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프로세스가 바뀐다.</w:t>
      </w:r>
      <w:bookmarkStart w:id="1" w:name="OLE_LINK1"/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프로세스가 도착하지 않은 시기만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idle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상태이다.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bookmarkEnd w:id="1"/>
    </w:p>
    <w:p w:rsidR="00F97AB1" w:rsidRPr="00A7655B" w:rsidRDefault="00F97AB1" w:rsidP="00F97AB1">
      <w:pPr>
        <w:pStyle w:val="af6"/>
        <w:numPr>
          <w:ilvl w:val="2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>
        <w:rPr>
          <w:rFonts w:ascii="Nanum Gothic" w:eastAsia="Nanum Gothic" w:hAnsi="Nanum Gothic" w:cstheme="majorHAnsi" w:hint="eastAsia"/>
          <w:b/>
          <w:bCs/>
          <w:sz w:val="32"/>
          <w:szCs w:val="32"/>
        </w:rPr>
        <w:t>M</w:t>
      </w:r>
      <w:r>
        <w:rPr>
          <w:rFonts w:ascii="Nanum Gothic" w:eastAsia="Nanum Gothic" w:hAnsi="Nanum Gothic" w:cstheme="majorHAnsi"/>
          <w:b/>
          <w:bCs/>
          <w:sz w:val="32"/>
          <w:szCs w:val="32"/>
        </w:rPr>
        <w:t>ULTILEVEL FEEDBACK QUEUE</w:t>
      </w:r>
    </w:p>
    <w:p w:rsidR="00A7655B" w:rsidRDefault="00A7655B" w:rsidP="00A7655B">
      <w:pPr>
        <w:pStyle w:val="af6"/>
        <w:ind w:leftChars="0" w:left="992"/>
        <w:rPr>
          <w:rFonts w:ascii="Nanum Gothic" w:eastAsia="Nanum Gothic" w:hAnsi="Nanum Gothic" w:cstheme="majorHAnsi"/>
          <w:b/>
          <w:bCs/>
          <w:sz w:val="32"/>
          <w:szCs w:val="32"/>
        </w:rPr>
      </w:pPr>
      <w:r>
        <w:rPr>
          <w:rFonts w:ascii="Nanum Gothic" w:eastAsia="Nanum Gothic" w:hAnsi="Nanum Gothic" w:cstheme="majorHAnsi"/>
          <w:b/>
          <w:bCs/>
          <w:noProof/>
          <w:sz w:val="32"/>
          <w:szCs w:val="32"/>
        </w:rPr>
        <w:drawing>
          <wp:inline distT="0" distB="0" distL="0" distR="0">
            <wp:extent cx="5860415" cy="143827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스크린샷 2019-06-10 오후 1.33.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55B" w:rsidRPr="001E4758" w:rsidRDefault="00A7655B" w:rsidP="00A7655B">
      <w:pPr>
        <w:pStyle w:val="af6"/>
        <w:ind w:leftChars="0" w:left="992"/>
        <w:rPr>
          <w:rFonts w:ascii="Nanum Gothic" w:eastAsia="Nanum Gothic" w:hAnsi="Nanum Gothic" w:hint="eastAsia"/>
          <w:b/>
          <w:bCs/>
          <w:sz w:val="32"/>
          <w:szCs w:val="32"/>
        </w:rPr>
      </w:pPr>
      <w:r>
        <w:rPr>
          <w:rFonts w:ascii="Nanum Gothic" w:eastAsia="Nanum Gothic" w:hAnsi="Nanum Gothic" w:hint="eastAsia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860415" cy="1417320"/>
            <wp:effectExtent l="0" t="0" r="0" b="5080"/>
            <wp:docPr id="40" name="그림 40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스크린샷 2019-06-10 오후 1.33.3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58" w:rsidRPr="001E4758" w:rsidRDefault="001E4758" w:rsidP="001E4758">
      <w:pPr>
        <w:pStyle w:val="af6"/>
        <w:ind w:leftChars="0" w:left="1418"/>
        <w:rPr>
          <w:rFonts w:ascii="Nanum Myeongjo" w:eastAsia="Nanum Myeongjo" w:hAnsi="Nanum Myeongjo" w:hint="eastAsia"/>
          <w:sz w:val="22"/>
          <w:szCs w:val="22"/>
          <w:lang w:val="en-US"/>
        </w:rPr>
      </w:pPr>
      <w:r>
        <w:rPr>
          <w:rFonts w:ascii="Nanum Myeongjo" w:eastAsia="Nanum Myeongjo" w:hAnsi="Nanum Myeongjo"/>
          <w:sz w:val="22"/>
          <w:szCs w:val="22"/>
          <w:lang w:val="en-US"/>
        </w:rPr>
        <w:t>Multilevel Feedback 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스케줄링은 우선순위에 따라서 프로세스를 두 개의 </w:t>
      </w:r>
      <w:r>
        <w:rPr>
          <w:rFonts w:ascii="Nanum Myeongjo" w:eastAsia="Nanum Myeongjo" w:hAnsi="Nanum Myeongjo"/>
          <w:sz w:val="22"/>
          <w:szCs w:val="22"/>
          <w:lang w:val="en-US"/>
        </w:rPr>
        <w:t>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에 나눠서 넣는다.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가능한 우선순위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중 상위 </w:t>
      </w:r>
      <w:r>
        <w:rPr>
          <w:rFonts w:ascii="Nanum Myeongjo" w:eastAsia="Nanum Myeongjo" w:hAnsi="Nanum Myeongjo"/>
          <w:sz w:val="22"/>
          <w:szCs w:val="22"/>
          <w:lang w:val="en-US"/>
        </w:rPr>
        <w:t>50%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의 번호를 가진 프로세스는 </w:t>
      </w:r>
      <w:r>
        <w:rPr>
          <w:rFonts w:ascii="Nanum Myeongjo" w:eastAsia="Nanum Myeongjo" w:hAnsi="Nanum Myeongjo"/>
          <w:sz w:val="22"/>
          <w:szCs w:val="22"/>
          <w:lang w:val="en-US"/>
        </w:rPr>
        <w:t>foreground 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에,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하위 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50%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번호를 가진 프로세스는 </w:t>
      </w:r>
      <w:r>
        <w:rPr>
          <w:rFonts w:ascii="Nanum Myeongjo" w:eastAsia="Nanum Myeongjo" w:hAnsi="Nanum Myeongjo"/>
          <w:sz w:val="22"/>
          <w:szCs w:val="22"/>
          <w:lang w:val="en-US"/>
        </w:rPr>
        <w:t>background 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에 넣는다.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따라서 이 예제에서는 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>p4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를 제외한 모든 프로세스가 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>foreground queue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>에 위치한다.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/>
          <w:sz w:val="22"/>
          <w:szCs w:val="22"/>
          <w:lang w:val="en-US"/>
        </w:rPr>
        <w:t>Background 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에 위치한 프로세스들은 </w:t>
      </w:r>
      <w:r>
        <w:rPr>
          <w:rFonts w:ascii="Nanum Myeongjo" w:eastAsia="Nanum Myeongjo" w:hAnsi="Nanum Myeongjo"/>
          <w:sz w:val="22"/>
          <w:szCs w:val="22"/>
          <w:lang w:val="en-US"/>
        </w:rPr>
        <w:t>foreground 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가 모두 비어야 실행이 가능하기 때문에 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>starvation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의 위험이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있다.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따라서 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>waiting time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이 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>20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을 넘었을 때 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>p4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를 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>foreground queue</w:t>
      </w:r>
      <w:r w:rsidR="00A7655B">
        <w:rPr>
          <w:rFonts w:ascii="Nanum Myeongjo" w:eastAsia="Nanum Myeongjo" w:hAnsi="Nanum Myeongjo" w:hint="eastAsia"/>
          <w:sz w:val="22"/>
          <w:szCs w:val="22"/>
          <w:lang w:val="en-US"/>
        </w:rPr>
        <w:t>로 옮겨준다.</w:t>
      </w:r>
      <w:r w:rsidR="00A7655B"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두 </w:t>
      </w:r>
      <w:r>
        <w:rPr>
          <w:rFonts w:ascii="Nanum Myeongjo" w:eastAsia="Nanum Myeongjo" w:hAnsi="Nanum Myeongjo"/>
          <w:sz w:val="22"/>
          <w:szCs w:val="22"/>
          <w:lang w:val="en-US"/>
        </w:rPr>
        <w:t>queue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에 서로 다른 스케줄링 알고리즘을 적용할 수도 있으나 여기서는 스케줄링 알고리즘은 동일하게 </w:t>
      </w:r>
      <w:r>
        <w:rPr>
          <w:rFonts w:ascii="Nanum Myeongjo" w:eastAsia="Nanum Myeongjo" w:hAnsi="Nanum Myeongjo"/>
          <w:sz w:val="22"/>
          <w:szCs w:val="22"/>
          <w:lang w:val="en-US"/>
        </w:rPr>
        <w:t>time quantum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이 </w:t>
      </w:r>
      <w:r>
        <w:rPr>
          <w:rFonts w:ascii="Nanum Myeongjo" w:eastAsia="Nanum Myeongjo" w:hAnsi="Nanum Myeongjo"/>
          <w:sz w:val="22"/>
          <w:szCs w:val="22"/>
          <w:lang w:val="en-US"/>
        </w:rPr>
        <w:t>3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인 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round robin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스케줄링 알고리즘을 적용했다.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프로세스가 도착하지 않은 시기만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idle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상태이다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.</w:t>
      </w:r>
    </w:p>
    <w:p w:rsidR="00F97AB1" w:rsidRPr="001E4758" w:rsidRDefault="00F97AB1" w:rsidP="00F97AB1">
      <w:pPr>
        <w:pStyle w:val="af6"/>
        <w:numPr>
          <w:ilvl w:val="1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>
        <w:rPr>
          <w:rFonts w:ascii="Nanum Gothic" w:eastAsia="Nanum Gothic" w:hAnsi="Nanum Gothic" w:cstheme="majorHAnsi" w:hint="eastAsia"/>
          <w:b/>
          <w:bCs/>
          <w:sz w:val="32"/>
          <w:szCs w:val="32"/>
        </w:rPr>
        <w:t>총 실행결과</w:t>
      </w:r>
      <w:r w:rsidR="00A7655B">
        <w:rPr>
          <w:rFonts w:ascii="Nanum Gothic" w:eastAsia="Nanum Gothic" w:hAnsi="Nanum Gothic"/>
          <w:b/>
          <w:bCs/>
          <w:noProof/>
          <w:sz w:val="32"/>
          <w:szCs w:val="32"/>
        </w:rPr>
        <w:drawing>
          <wp:inline distT="0" distB="0" distL="0" distR="0">
            <wp:extent cx="5860415" cy="1254125"/>
            <wp:effectExtent l="0" t="0" r="0" b="317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스크린샷 2019-06-10 오후 1.33.3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758" w:rsidRDefault="001E4758" w:rsidP="001E4758">
      <w:pPr>
        <w:pBdr>
          <w:bottom w:val="single" w:sz="6" w:space="1" w:color="auto"/>
        </w:pBdr>
        <w:ind w:left="992"/>
        <w:rPr>
          <w:rFonts w:ascii="Nanum Myeongjo" w:eastAsia="Nanum Myeongjo" w:hAnsi="Nanum Myeongjo"/>
          <w:sz w:val="22"/>
          <w:szCs w:val="22"/>
        </w:rPr>
      </w:pPr>
      <w:r>
        <w:rPr>
          <w:rFonts w:ascii="Nanum Myeongjo" w:eastAsia="Nanum Myeongjo" w:hAnsi="Nanum Myeongjo" w:hint="eastAsia"/>
          <w:sz w:val="22"/>
          <w:szCs w:val="22"/>
        </w:rPr>
        <w:t>각 평가 시간 별로 스케줄링 알고리즘을 비교해볼 수 있다.</w:t>
      </w:r>
      <w:r>
        <w:rPr>
          <w:rFonts w:ascii="Nanum Myeongjo" w:eastAsia="Nanum Myeongjo" w:hAnsi="Nanum Myeongjo"/>
          <w:sz w:val="22"/>
          <w:szCs w:val="22"/>
        </w:rPr>
        <w:t xml:space="preserve"> Waiting time</w:t>
      </w:r>
      <w:r>
        <w:rPr>
          <w:rFonts w:ascii="Nanum Myeongjo" w:eastAsia="Nanum Myeongjo" w:hAnsi="Nanum Myeongjo" w:hint="eastAsia"/>
          <w:sz w:val="22"/>
          <w:szCs w:val="22"/>
        </w:rPr>
        <w:t xml:space="preserve">은 </w:t>
      </w:r>
      <w:r>
        <w:rPr>
          <w:rFonts w:ascii="Nanum Myeongjo" w:eastAsia="Nanum Myeongjo" w:hAnsi="Nanum Myeongjo"/>
          <w:sz w:val="22"/>
          <w:szCs w:val="22"/>
        </w:rPr>
        <w:t>optimal solution</w:t>
      </w:r>
      <w:r>
        <w:rPr>
          <w:rFonts w:ascii="Nanum Myeongjo" w:eastAsia="Nanum Myeongjo" w:hAnsi="Nanum Myeongjo" w:hint="eastAsia"/>
          <w:sz w:val="22"/>
          <w:szCs w:val="22"/>
        </w:rPr>
        <w:t xml:space="preserve">인 </w:t>
      </w:r>
      <w:r>
        <w:rPr>
          <w:rFonts w:ascii="Nanum Myeongjo" w:eastAsia="Nanum Myeongjo" w:hAnsi="Nanum Myeongjo"/>
          <w:sz w:val="22"/>
          <w:szCs w:val="22"/>
        </w:rPr>
        <w:t>preemptive SJF</w:t>
      </w:r>
      <w:r>
        <w:rPr>
          <w:rFonts w:ascii="Nanum Myeongjo" w:eastAsia="Nanum Myeongjo" w:hAnsi="Nanum Myeongjo" w:hint="eastAsia"/>
          <w:sz w:val="22"/>
          <w:szCs w:val="22"/>
        </w:rPr>
        <w:t xml:space="preserve">가 </w:t>
      </w:r>
      <w:r w:rsidR="00A7655B">
        <w:rPr>
          <w:rFonts w:ascii="Nanum Myeongjo" w:eastAsia="Nanum Myeongjo" w:hAnsi="Nanum Myeongjo"/>
          <w:sz w:val="22"/>
          <w:szCs w:val="22"/>
        </w:rPr>
        <w:t>15</w:t>
      </w:r>
      <w:r w:rsidR="00A7655B">
        <w:rPr>
          <w:rFonts w:ascii="Nanum Myeongjo" w:eastAsia="Nanum Myeongjo" w:hAnsi="Nanum Myeongjo" w:hint="eastAsia"/>
          <w:sz w:val="22"/>
          <w:szCs w:val="22"/>
        </w:rPr>
        <w:t xml:space="preserve">로 </w:t>
      </w:r>
      <w:r>
        <w:rPr>
          <w:rFonts w:ascii="Nanum Myeongjo" w:eastAsia="Nanum Myeongjo" w:hAnsi="Nanum Myeongjo" w:hint="eastAsia"/>
          <w:sz w:val="22"/>
          <w:szCs w:val="22"/>
        </w:rPr>
        <w:t>가장 작게 나왔고,</w:t>
      </w:r>
      <w:r>
        <w:rPr>
          <w:rFonts w:ascii="Nanum Myeongjo" w:eastAsia="Nanum Myeongjo" w:hAnsi="Nanum Myeongjo"/>
          <w:sz w:val="22"/>
          <w:szCs w:val="22"/>
        </w:rPr>
        <w:t xml:space="preserve"> time quantum</w:t>
      </w:r>
      <w:r>
        <w:rPr>
          <w:rFonts w:ascii="Nanum Myeongjo" w:eastAsia="Nanum Myeongjo" w:hAnsi="Nanum Myeongjo" w:hint="eastAsia"/>
          <w:sz w:val="22"/>
          <w:szCs w:val="22"/>
        </w:rPr>
        <w:t xml:space="preserve">이 </w:t>
      </w:r>
      <w:proofErr w:type="spellStart"/>
      <w:r>
        <w:rPr>
          <w:rFonts w:ascii="Nanum Myeongjo" w:eastAsia="Nanum Myeongjo" w:hAnsi="Nanum Myeongjo" w:hint="eastAsia"/>
          <w:sz w:val="22"/>
          <w:szCs w:val="22"/>
        </w:rPr>
        <w:t>끝날때마다</w:t>
      </w:r>
      <w:proofErr w:type="spellEnd"/>
      <w:r>
        <w:rPr>
          <w:rFonts w:ascii="Nanum Myeongjo" w:eastAsia="Nanum Myeongjo" w:hAnsi="Nanum Myeongjo" w:hint="eastAsia"/>
          <w:sz w:val="22"/>
          <w:szCs w:val="22"/>
        </w:rPr>
        <w:t xml:space="preserve"> </w:t>
      </w:r>
      <w:r>
        <w:rPr>
          <w:rFonts w:ascii="Nanum Myeongjo" w:eastAsia="Nanum Myeongjo" w:hAnsi="Nanum Myeongjo"/>
          <w:sz w:val="22"/>
          <w:szCs w:val="22"/>
        </w:rPr>
        <w:t>context switch</w:t>
      </w:r>
      <w:proofErr w:type="spellStart"/>
      <w:r>
        <w:rPr>
          <w:rFonts w:ascii="Nanum Myeongjo" w:eastAsia="Nanum Myeongjo" w:hAnsi="Nanum Myeongjo" w:hint="eastAsia"/>
          <w:sz w:val="22"/>
          <w:szCs w:val="22"/>
        </w:rPr>
        <w:t>를</w:t>
      </w:r>
      <w:proofErr w:type="spellEnd"/>
      <w:r>
        <w:rPr>
          <w:rFonts w:ascii="Nanum Myeongjo" w:eastAsia="Nanum Myeongjo" w:hAnsi="Nanum Myeongjo" w:hint="eastAsia"/>
          <w:sz w:val="22"/>
          <w:szCs w:val="22"/>
        </w:rPr>
        <w:t xml:space="preserve"> </w:t>
      </w:r>
      <w:proofErr w:type="spellStart"/>
      <w:r>
        <w:rPr>
          <w:rFonts w:ascii="Nanum Myeongjo" w:eastAsia="Nanum Myeongjo" w:hAnsi="Nanum Myeongjo" w:hint="eastAsia"/>
          <w:sz w:val="22"/>
          <w:szCs w:val="22"/>
        </w:rPr>
        <w:t>해줘야하는</w:t>
      </w:r>
      <w:proofErr w:type="spellEnd"/>
      <w:r>
        <w:rPr>
          <w:rFonts w:ascii="Nanum Myeongjo" w:eastAsia="Nanum Myeongjo" w:hAnsi="Nanum Myeongjo" w:hint="eastAsia"/>
          <w:sz w:val="22"/>
          <w:szCs w:val="22"/>
        </w:rPr>
        <w:t xml:space="preserve"> </w:t>
      </w:r>
      <w:r>
        <w:rPr>
          <w:rFonts w:ascii="Nanum Myeongjo" w:eastAsia="Nanum Myeongjo" w:hAnsi="Nanum Myeongjo"/>
          <w:sz w:val="22"/>
          <w:szCs w:val="22"/>
        </w:rPr>
        <w:t>round robin</w:t>
      </w:r>
      <w:r>
        <w:rPr>
          <w:rFonts w:ascii="Nanum Myeongjo" w:eastAsia="Nanum Myeongjo" w:hAnsi="Nanum Myeongjo" w:hint="eastAsia"/>
          <w:sz w:val="22"/>
          <w:szCs w:val="22"/>
        </w:rPr>
        <w:t xml:space="preserve">이 </w:t>
      </w:r>
      <w:r w:rsidR="00A7655B">
        <w:rPr>
          <w:rFonts w:ascii="Nanum Myeongjo" w:eastAsia="Nanum Myeongjo" w:hAnsi="Nanum Myeongjo"/>
          <w:sz w:val="22"/>
          <w:szCs w:val="22"/>
        </w:rPr>
        <w:t>33.8333</w:t>
      </w:r>
      <w:proofErr w:type="spellStart"/>
      <w:r w:rsidR="00A7655B">
        <w:rPr>
          <w:rFonts w:ascii="Nanum Myeongjo" w:eastAsia="Nanum Myeongjo" w:hAnsi="Nanum Myeongjo" w:hint="eastAsia"/>
          <w:sz w:val="22"/>
          <w:szCs w:val="22"/>
        </w:rPr>
        <w:t>으로</w:t>
      </w:r>
      <w:proofErr w:type="spellEnd"/>
      <w:r w:rsidR="00A7655B">
        <w:rPr>
          <w:rFonts w:ascii="Nanum Myeongjo" w:eastAsia="Nanum Myeongjo" w:hAnsi="Nanum Myeongjo" w:hint="eastAsia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>가장 길게 나왔다.</w:t>
      </w:r>
      <w:r>
        <w:rPr>
          <w:rFonts w:ascii="Nanum Myeongjo" w:eastAsia="Nanum Myeongjo" w:hAnsi="Nanum Myeongjo"/>
          <w:sz w:val="22"/>
          <w:szCs w:val="22"/>
        </w:rPr>
        <w:t xml:space="preserve"> Turnaround time</w:t>
      </w:r>
      <w:r>
        <w:rPr>
          <w:rFonts w:ascii="Nanum Myeongjo" w:eastAsia="Nanum Myeongjo" w:hAnsi="Nanum Myeongjo" w:hint="eastAsia"/>
          <w:sz w:val="22"/>
          <w:szCs w:val="22"/>
        </w:rPr>
        <w:t>의 경우,</w:t>
      </w:r>
      <w:r>
        <w:rPr>
          <w:rFonts w:ascii="Nanum Myeongjo" w:eastAsia="Nanum Myeongjo" w:hAnsi="Nanum Myeongjo"/>
          <w:sz w:val="22"/>
          <w:szCs w:val="22"/>
        </w:rPr>
        <w:t xml:space="preserve"> round robin </w:t>
      </w:r>
      <w:r>
        <w:rPr>
          <w:rFonts w:ascii="Nanum Myeongjo" w:eastAsia="Nanum Myeongjo" w:hAnsi="Nanum Myeongjo" w:hint="eastAsia"/>
          <w:sz w:val="22"/>
          <w:szCs w:val="22"/>
        </w:rPr>
        <w:t xml:space="preserve">알고리즘이 </w:t>
      </w:r>
      <w:r w:rsidR="00A7655B">
        <w:rPr>
          <w:rFonts w:ascii="Nanum Myeongjo" w:eastAsia="Nanum Myeongjo" w:hAnsi="Nanum Myeongjo"/>
          <w:sz w:val="22"/>
          <w:szCs w:val="22"/>
        </w:rPr>
        <w:t>9.</w:t>
      </w:r>
      <w:r>
        <w:rPr>
          <w:rFonts w:ascii="Nanum Myeongjo" w:eastAsia="Nanum Myeongjo" w:hAnsi="Nanum Myeongjo"/>
          <w:sz w:val="22"/>
          <w:szCs w:val="22"/>
        </w:rPr>
        <w:t>5</w:t>
      </w:r>
      <w:r>
        <w:rPr>
          <w:rFonts w:ascii="Nanum Myeongjo" w:eastAsia="Nanum Myeongjo" w:hAnsi="Nanum Myeongjo" w:hint="eastAsia"/>
          <w:sz w:val="22"/>
          <w:szCs w:val="22"/>
        </w:rPr>
        <w:t>로 특별히 작게 나왔고,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>나머지 알고리즘</w:t>
      </w:r>
      <w:r w:rsidR="00A7655B">
        <w:rPr>
          <w:rFonts w:ascii="Nanum Myeongjo" w:eastAsia="Nanum Myeongjo" w:hAnsi="Nanum Myeongjo" w:hint="eastAsia"/>
          <w:sz w:val="22"/>
          <w:szCs w:val="22"/>
        </w:rPr>
        <w:t xml:space="preserve">들은 빠르면 </w:t>
      </w:r>
      <w:r w:rsidR="00A7655B">
        <w:rPr>
          <w:rFonts w:ascii="Nanum Myeongjo" w:eastAsia="Nanum Myeongjo" w:hAnsi="Nanum Myeongjo"/>
          <w:sz w:val="22"/>
          <w:szCs w:val="22"/>
        </w:rPr>
        <w:t xml:space="preserve">31, </w:t>
      </w:r>
      <w:r w:rsidR="00A7655B">
        <w:rPr>
          <w:rFonts w:ascii="Nanum Myeongjo" w:eastAsia="Nanum Myeongjo" w:hAnsi="Nanum Myeongjo" w:hint="eastAsia"/>
          <w:sz w:val="22"/>
          <w:szCs w:val="22"/>
        </w:rPr>
        <w:t xml:space="preserve">느리면 </w:t>
      </w:r>
      <w:r w:rsidR="00A7655B">
        <w:rPr>
          <w:rFonts w:ascii="Nanum Myeongjo" w:eastAsia="Nanum Myeongjo" w:hAnsi="Nanum Myeongjo"/>
          <w:sz w:val="22"/>
          <w:szCs w:val="22"/>
        </w:rPr>
        <w:t>49</w:t>
      </w:r>
      <w:r w:rsidR="00A7655B">
        <w:rPr>
          <w:rFonts w:ascii="Nanum Myeongjo" w:eastAsia="Nanum Myeongjo" w:hAnsi="Nanum Myeongjo" w:hint="eastAsia"/>
          <w:sz w:val="22"/>
          <w:szCs w:val="22"/>
        </w:rPr>
        <w:t>의 시간을 보였다</w:t>
      </w:r>
      <w:r>
        <w:rPr>
          <w:rFonts w:ascii="Nanum Myeongjo" w:eastAsia="Nanum Myeongjo" w:hAnsi="Nanum Myeongjo" w:hint="eastAsia"/>
          <w:sz w:val="22"/>
          <w:szCs w:val="22"/>
        </w:rPr>
        <w:t>.</w:t>
      </w:r>
      <w:r>
        <w:rPr>
          <w:rFonts w:ascii="Nanum Myeongjo" w:eastAsia="Nanum Myeongjo" w:hAnsi="Nanum Myeongjo"/>
          <w:sz w:val="22"/>
          <w:szCs w:val="22"/>
        </w:rPr>
        <w:t xml:space="preserve"> Round robin </w:t>
      </w:r>
      <w:r>
        <w:rPr>
          <w:rFonts w:ascii="Nanum Myeongjo" w:eastAsia="Nanum Myeongjo" w:hAnsi="Nanum Myeongjo" w:hint="eastAsia"/>
          <w:sz w:val="22"/>
          <w:szCs w:val="22"/>
        </w:rPr>
        <w:t>알고리즘은 프로세스들이 돌아가면서 실행을 하기 때문에 더 빠른 시간에 종료가 가능한 것으로 보인다.</w:t>
      </w:r>
      <w:r>
        <w:rPr>
          <w:rFonts w:ascii="Nanum Myeongjo" w:eastAsia="Nanum Myeongjo" w:hAnsi="Nanum Myeongjo"/>
          <w:sz w:val="22"/>
          <w:szCs w:val="22"/>
        </w:rPr>
        <w:t xml:space="preserve"> Response time</w:t>
      </w:r>
      <w:r>
        <w:rPr>
          <w:rFonts w:ascii="Nanum Myeongjo" w:eastAsia="Nanum Myeongjo" w:hAnsi="Nanum Myeongjo" w:hint="eastAsia"/>
          <w:sz w:val="22"/>
          <w:szCs w:val="22"/>
        </w:rPr>
        <w:t xml:space="preserve">은 </w:t>
      </w:r>
      <w:r>
        <w:rPr>
          <w:rFonts w:ascii="Nanum Myeongjo" w:eastAsia="Nanum Myeongjo" w:hAnsi="Nanum Myeongjo"/>
          <w:sz w:val="22"/>
          <w:szCs w:val="22"/>
        </w:rPr>
        <w:t>preemptive SJF</w:t>
      </w:r>
      <w:r>
        <w:rPr>
          <w:rFonts w:ascii="Nanum Myeongjo" w:eastAsia="Nanum Myeongjo" w:hAnsi="Nanum Myeongjo" w:hint="eastAsia"/>
          <w:sz w:val="22"/>
          <w:szCs w:val="22"/>
        </w:rPr>
        <w:t xml:space="preserve">가 </w:t>
      </w:r>
      <w:r w:rsidR="00A7655B">
        <w:rPr>
          <w:rFonts w:ascii="Nanum Myeongjo" w:eastAsia="Nanum Myeongjo" w:hAnsi="Nanum Myeongjo"/>
          <w:sz w:val="22"/>
          <w:szCs w:val="22"/>
        </w:rPr>
        <w:t>7</w:t>
      </w:r>
      <w:r>
        <w:rPr>
          <w:rFonts w:ascii="Nanum Myeongjo" w:eastAsia="Nanum Myeongjo" w:hAnsi="Nanum Myeongjo"/>
          <w:sz w:val="22"/>
          <w:szCs w:val="22"/>
        </w:rPr>
        <w:t>, round-robin</w:t>
      </w:r>
      <w:r>
        <w:rPr>
          <w:rFonts w:ascii="Nanum Myeongjo" w:eastAsia="Nanum Myeongjo" w:hAnsi="Nanum Myeongjo" w:hint="eastAsia"/>
          <w:sz w:val="22"/>
          <w:szCs w:val="22"/>
        </w:rPr>
        <w:t xml:space="preserve">이 </w:t>
      </w:r>
      <w:r w:rsidR="00A7655B">
        <w:rPr>
          <w:rFonts w:ascii="Nanum Myeongjo" w:eastAsia="Nanum Myeongjo" w:hAnsi="Nanum Myeongjo"/>
          <w:sz w:val="22"/>
          <w:szCs w:val="22"/>
        </w:rPr>
        <w:t>5.3333</w:t>
      </w:r>
      <w:r>
        <w:rPr>
          <w:rFonts w:ascii="Nanum Myeongjo" w:eastAsia="Nanum Myeongjo" w:hAnsi="Nanum Myeongjo" w:hint="eastAsia"/>
          <w:sz w:val="22"/>
          <w:szCs w:val="22"/>
        </w:rPr>
        <w:t>로 좋은 성능을 보였다.</w:t>
      </w:r>
      <w:r>
        <w:rPr>
          <w:rFonts w:ascii="Nanum Myeongjo" w:eastAsia="Nanum Myeongjo" w:hAnsi="Nanum Myeongjo"/>
          <w:sz w:val="22"/>
          <w:szCs w:val="22"/>
        </w:rPr>
        <w:t xml:space="preserve"> Preemptive SJF</w:t>
      </w:r>
      <w:r>
        <w:rPr>
          <w:rFonts w:ascii="Nanum Myeongjo" w:eastAsia="Nanum Myeongjo" w:hAnsi="Nanum Myeongjo" w:hint="eastAsia"/>
          <w:sz w:val="22"/>
          <w:szCs w:val="22"/>
        </w:rPr>
        <w:t xml:space="preserve">는 수행 시간이 짧은 프로세스부터 실행하기 때문에 상대적으로 좋은 </w:t>
      </w:r>
      <w:r>
        <w:rPr>
          <w:rFonts w:ascii="Nanum Myeongjo" w:eastAsia="Nanum Myeongjo" w:hAnsi="Nanum Myeongjo"/>
          <w:sz w:val="22"/>
          <w:szCs w:val="22"/>
        </w:rPr>
        <w:t>response time</w:t>
      </w:r>
      <w:r>
        <w:rPr>
          <w:rFonts w:ascii="Nanum Myeongjo" w:eastAsia="Nanum Myeongjo" w:hAnsi="Nanum Myeongjo" w:hint="eastAsia"/>
          <w:sz w:val="22"/>
          <w:szCs w:val="22"/>
        </w:rPr>
        <w:t>을 보이고,</w:t>
      </w:r>
      <w:r>
        <w:rPr>
          <w:rFonts w:ascii="Nanum Myeongjo" w:eastAsia="Nanum Myeongjo" w:hAnsi="Nanum Myeongjo"/>
          <w:sz w:val="22"/>
          <w:szCs w:val="22"/>
        </w:rPr>
        <w:t xml:space="preserve"> round robin</w:t>
      </w:r>
      <w:r>
        <w:rPr>
          <w:rFonts w:ascii="Nanum Myeongjo" w:eastAsia="Nanum Myeongjo" w:hAnsi="Nanum Myeongjo" w:hint="eastAsia"/>
          <w:sz w:val="22"/>
          <w:szCs w:val="22"/>
        </w:rPr>
        <w:t>은 프로세스들이 서로 돌아가면서 수행하기 때문에 응답시간이 짧은 것으로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>보인다.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 xml:space="preserve">모든 </w:t>
      </w:r>
      <w:proofErr w:type="spellStart"/>
      <w:r>
        <w:rPr>
          <w:rFonts w:ascii="Nanum Myeongjo" w:eastAsia="Nanum Myeongjo" w:hAnsi="Nanum Myeongjo" w:hint="eastAsia"/>
          <w:sz w:val="22"/>
          <w:szCs w:val="22"/>
        </w:rPr>
        <w:t>평가시간을</w:t>
      </w:r>
      <w:proofErr w:type="spellEnd"/>
      <w:r>
        <w:rPr>
          <w:rFonts w:ascii="Nanum Myeongjo" w:eastAsia="Nanum Myeongjo" w:hAnsi="Nanum Myeongjo" w:hint="eastAsia"/>
          <w:sz w:val="22"/>
          <w:szCs w:val="22"/>
        </w:rPr>
        <w:t xml:space="preserve"> 고려해보았을 때,</w:t>
      </w:r>
      <w:r>
        <w:rPr>
          <w:rFonts w:ascii="Nanum Myeongjo" w:eastAsia="Nanum Myeongjo" w:hAnsi="Nanum Myeongjo"/>
          <w:sz w:val="22"/>
          <w:szCs w:val="22"/>
        </w:rPr>
        <w:t xml:space="preserve"> Round robin</w:t>
      </w:r>
      <w:r>
        <w:rPr>
          <w:rFonts w:ascii="Nanum Myeongjo" w:eastAsia="Nanum Myeongjo" w:hAnsi="Nanum Myeongjo" w:hint="eastAsia"/>
          <w:sz w:val="22"/>
          <w:szCs w:val="22"/>
        </w:rPr>
        <w:t xml:space="preserve">이 고르게 좋은 </w:t>
      </w:r>
      <w:proofErr w:type="spellStart"/>
      <w:r>
        <w:rPr>
          <w:rFonts w:ascii="Nanum Myeongjo" w:eastAsia="Nanum Myeongjo" w:hAnsi="Nanum Myeongjo" w:hint="eastAsia"/>
          <w:sz w:val="22"/>
          <w:szCs w:val="22"/>
        </w:rPr>
        <w:t>평가시간을</w:t>
      </w:r>
      <w:proofErr w:type="spellEnd"/>
      <w:r>
        <w:rPr>
          <w:rFonts w:ascii="Nanum Myeongjo" w:eastAsia="Nanum Myeongjo" w:hAnsi="Nanum Myeongjo" w:hint="eastAsia"/>
          <w:sz w:val="22"/>
          <w:szCs w:val="22"/>
        </w:rPr>
        <w:t xml:space="preserve"> 보인다.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</w:p>
    <w:p w:rsidR="00844C06" w:rsidRPr="001E4758" w:rsidRDefault="00844C06" w:rsidP="001E4758">
      <w:pPr>
        <w:ind w:left="992"/>
        <w:rPr>
          <w:rFonts w:ascii="Nanum Myeongjo" w:eastAsia="Nanum Myeongjo" w:hAnsi="Nanum Myeongjo" w:hint="eastAsia"/>
          <w:sz w:val="22"/>
          <w:szCs w:val="22"/>
        </w:rPr>
      </w:pPr>
    </w:p>
    <w:p w:rsidR="00A52F8A" w:rsidRPr="001E4758" w:rsidRDefault="00A52F8A" w:rsidP="00265BDF">
      <w:pPr>
        <w:pStyle w:val="af6"/>
        <w:numPr>
          <w:ilvl w:val="0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 w:rsidRPr="00265BDF">
        <w:rPr>
          <w:rFonts w:ascii="Nanum Gothic" w:eastAsia="Nanum Gothic" w:hAnsi="Nanum Gothic" w:cstheme="majorHAnsi" w:hint="eastAsia"/>
          <w:b/>
          <w:bCs/>
          <w:sz w:val="32"/>
          <w:szCs w:val="32"/>
        </w:rPr>
        <w:lastRenderedPageBreak/>
        <w:t>알고리즘 간 비교분석</w:t>
      </w:r>
    </w:p>
    <w:p w:rsidR="001E4758" w:rsidRPr="001E4758" w:rsidRDefault="001906C5" w:rsidP="001E4758">
      <w:pPr>
        <w:pStyle w:val="af6"/>
        <w:ind w:leftChars="0" w:left="425"/>
        <w:rPr>
          <w:rFonts w:ascii="Nanum Gothic" w:eastAsia="Nanum Gothic" w:hAnsi="Nanum Gothic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314A39F" wp14:editId="24836B10">
            <wp:extent cx="4572000" cy="2743200"/>
            <wp:effectExtent l="0" t="0" r="12700" b="12700"/>
            <wp:docPr id="42" name="차트 42">
              <a:extLst xmlns:a="http://schemas.openxmlformats.org/drawingml/2006/main">
                <a:ext uri="{FF2B5EF4-FFF2-40B4-BE49-F238E27FC236}">
                  <a16:creationId xmlns:a16="http://schemas.microsoft.com/office/drawing/2014/main" id="{E45F2DE2-964A-DA4E-9367-A6603FEECB3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1E4758" w:rsidRDefault="001E4758" w:rsidP="001E4758">
      <w:pPr>
        <w:pStyle w:val="af6"/>
        <w:ind w:leftChars="0" w:left="425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sz w:val="22"/>
          <w:szCs w:val="22"/>
          <w:lang w:val="en-US"/>
        </w:rPr>
        <w:t>Non-preemptive SJF, Priority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알고리즘은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FCFS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와 크게 다르지 않은 성능을 보이는 것을 확인할 수 있었다.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이는 프로세스 선택 기준에 더 부합하는 프로세스가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ready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에 도착해도 이미 수행중인 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프로세스에게서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CPU</w:t>
      </w:r>
      <w:proofErr w:type="spellStart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를</w:t>
      </w:r>
      <w:proofErr w:type="spellEnd"/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강탈 할 수 없기 때문이다.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각 알고리즘의 프로세스 선택기준보다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ready queue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도착시간이 성능을 좌지우지할 수 있다.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</w:p>
    <w:p w:rsidR="001E4758" w:rsidRDefault="001E4758" w:rsidP="001E4758">
      <w:pPr>
        <w:pStyle w:val="af6"/>
        <w:ind w:leftChars="0" w:left="425"/>
        <w:rPr>
          <w:rFonts w:ascii="Nanum Myeongjo" w:eastAsia="Nanum Myeongjo" w:hAnsi="Nanum Myeongjo" w:cstheme="majorHAnsi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sz w:val="22"/>
          <w:szCs w:val="22"/>
          <w:lang w:val="en-US"/>
        </w:rPr>
        <w:t>Preemptive SJF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preemptive Priority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스케줄링 알고리즘은 성능이 비슷할 것으로 예상했으나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preemptive SJF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의 성능이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preemptive priority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보다 월등히 좋았다.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이는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priority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가 프로세스 수행 시간을 고려하지 않고 정해지기 때문에 상대적으로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waiting time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과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turnaround time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이 더 길어지기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때문이다.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</w:p>
    <w:p w:rsidR="001E4758" w:rsidRPr="001E4758" w:rsidRDefault="001E4758" w:rsidP="001E4758">
      <w:pPr>
        <w:pStyle w:val="af6"/>
        <w:ind w:leftChars="0" w:left="425"/>
        <w:rPr>
          <w:rFonts w:ascii="Nanum Myeongjo" w:eastAsia="Nanum Myeongjo" w:hAnsi="Nanum Myeongjo" w:hint="eastAsia"/>
          <w:sz w:val="22"/>
          <w:szCs w:val="22"/>
          <w:lang w:val="en-US"/>
        </w:rPr>
      </w:pPr>
      <w:r>
        <w:rPr>
          <w:rFonts w:ascii="Nanum Myeongjo" w:eastAsia="Nanum Myeongjo" w:hAnsi="Nanum Myeongjo" w:cstheme="majorHAnsi"/>
          <w:sz w:val="22"/>
          <w:szCs w:val="22"/>
          <w:lang w:val="en-US"/>
        </w:rPr>
        <w:t>Round Robin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의 성능은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preemptive SJF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과 비슷했으나 여러 시뮬레이션을 해본 결과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waiting time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은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preemptive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SJF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보다 안 좋지만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>turnaround time, response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time </w:t>
      </w:r>
      <w:r>
        <w:rPr>
          <w:rFonts w:ascii="Nanum Myeongjo" w:eastAsia="Nanum Myeongjo" w:hAnsi="Nanum Myeongjo" w:cstheme="majorHAnsi" w:hint="eastAsia"/>
          <w:sz w:val="22"/>
          <w:szCs w:val="22"/>
          <w:lang w:val="en-US"/>
        </w:rPr>
        <w:t>측면에서 성능이 월등했다.</w:t>
      </w:r>
      <w:r>
        <w:rPr>
          <w:rFonts w:ascii="Nanum Myeongjo" w:eastAsia="Nanum Myeongjo" w:hAnsi="Nanum Myeongjo" w:cstheme="majorHAnsi"/>
          <w:sz w:val="22"/>
          <w:szCs w:val="22"/>
          <w:lang w:val="en-US"/>
        </w:rPr>
        <w:t xml:space="preserve"> </w:t>
      </w:r>
    </w:p>
    <w:p w:rsidR="00A52F8A" w:rsidRPr="00D0501A" w:rsidRDefault="00A52F8A" w:rsidP="00265BDF">
      <w:pPr>
        <w:pStyle w:val="af6"/>
        <w:numPr>
          <w:ilvl w:val="0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 w:rsidRPr="00265BDF">
        <w:rPr>
          <w:rFonts w:ascii="Nanum Gothic" w:eastAsia="Nanum Gothic" w:hAnsi="Nanum Gothic" w:cstheme="majorHAnsi" w:hint="eastAsia"/>
          <w:b/>
          <w:bCs/>
          <w:sz w:val="32"/>
          <w:szCs w:val="32"/>
        </w:rPr>
        <w:t>프로젝트 소감 및 추후 발전 계획</w:t>
      </w:r>
    </w:p>
    <w:p w:rsidR="00D0501A" w:rsidRPr="00D0501A" w:rsidRDefault="00D0501A" w:rsidP="00D0501A">
      <w:pPr>
        <w:pStyle w:val="af6"/>
        <w:numPr>
          <w:ilvl w:val="1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>
        <w:rPr>
          <w:rFonts w:ascii="Nanum Gothic" w:eastAsia="Nanum Gothic" w:hAnsi="Nanum Gothic" w:cstheme="majorHAnsi" w:hint="eastAsia"/>
          <w:b/>
          <w:bCs/>
          <w:sz w:val="32"/>
          <w:szCs w:val="32"/>
        </w:rPr>
        <w:t>프로젝트 소감</w:t>
      </w:r>
    </w:p>
    <w:p w:rsidR="00D0501A" w:rsidRPr="00D0501A" w:rsidRDefault="00D0501A" w:rsidP="00D0501A">
      <w:pPr>
        <w:pStyle w:val="af6"/>
        <w:ind w:leftChars="0" w:left="992"/>
        <w:rPr>
          <w:rFonts w:ascii="Nanum Myeongjo" w:eastAsia="Nanum Myeongjo" w:hAnsi="Nanum Myeongjo" w:hint="eastAsia"/>
          <w:sz w:val="22"/>
          <w:szCs w:val="22"/>
          <w:lang w:val="en-US"/>
        </w:rPr>
      </w:pPr>
      <w:r w:rsidRPr="00D0501A">
        <w:rPr>
          <w:rFonts w:ascii="Nanum Myeongjo" w:eastAsia="Nanum Myeongjo" w:hAnsi="Nanum Myeongjo"/>
          <w:sz w:val="22"/>
          <w:szCs w:val="22"/>
        </w:rPr>
        <w:t>CPU</w:t>
      </w:r>
      <w:r w:rsidRPr="00D0501A">
        <w:rPr>
          <w:rFonts w:ascii="Nanum Myeongjo" w:eastAsia="Nanum Myeongjo" w:hAnsi="Nanum Myeongjo" w:hint="eastAsia"/>
          <w:sz w:val="22"/>
          <w:szCs w:val="22"/>
        </w:rPr>
        <w:t xml:space="preserve"> </w:t>
      </w:r>
      <w:r w:rsidRPr="00D0501A">
        <w:rPr>
          <w:rFonts w:ascii="Nanum Myeongjo" w:eastAsia="Nanum Myeongjo" w:hAnsi="Nanum Myeongjo"/>
          <w:sz w:val="22"/>
          <w:szCs w:val="22"/>
        </w:rPr>
        <w:t>Scheduler</w:t>
      </w:r>
      <w:r w:rsidRPr="00D0501A">
        <w:rPr>
          <w:rFonts w:ascii="Nanum Myeongjo" w:eastAsia="Nanum Myeongjo" w:hAnsi="Nanum Myeongjo" w:hint="eastAsia"/>
          <w:sz w:val="22"/>
          <w:szCs w:val="22"/>
        </w:rPr>
        <w:t xml:space="preserve"> </w:t>
      </w:r>
      <w:r w:rsidRPr="00D0501A">
        <w:rPr>
          <w:rFonts w:ascii="Nanum Myeongjo" w:eastAsia="Nanum Myeongjo" w:hAnsi="Nanum Myeongjo"/>
          <w:sz w:val="22"/>
          <w:szCs w:val="22"/>
        </w:rPr>
        <w:t>Simulator</w:t>
      </w:r>
      <w:r w:rsidRPr="00D0501A">
        <w:rPr>
          <w:rFonts w:ascii="Nanum Myeongjo" w:eastAsia="Nanum Myeongjo" w:hAnsi="Nanum Myeongjo" w:hint="eastAsia"/>
          <w:sz w:val="22"/>
          <w:szCs w:val="22"/>
        </w:rPr>
        <w:t xml:space="preserve"> 라는 큰 프로그램을</w:t>
      </w:r>
      <w:r w:rsidRPr="00D0501A">
        <w:rPr>
          <w:rFonts w:ascii="Nanum Myeongjo" w:eastAsia="Nanum Myeongjo" w:hAnsi="Nanum Myeongjo"/>
          <w:sz w:val="22"/>
          <w:szCs w:val="22"/>
        </w:rPr>
        <w:t xml:space="preserve"> </w:t>
      </w:r>
      <w:r w:rsidRPr="00D0501A">
        <w:rPr>
          <w:rFonts w:ascii="Nanum Myeongjo" w:eastAsia="Nanum Myeongjo" w:hAnsi="Nanum Myeongjo" w:hint="eastAsia"/>
          <w:sz w:val="22"/>
          <w:szCs w:val="22"/>
        </w:rPr>
        <w:t>구현하면서 프로그래밍 실력</w:t>
      </w:r>
      <w:r>
        <w:rPr>
          <w:rFonts w:ascii="Nanum Myeongjo" w:eastAsia="Nanum Myeongjo" w:hAnsi="Nanum Myeongjo" w:hint="eastAsia"/>
          <w:sz w:val="22"/>
          <w:szCs w:val="22"/>
        </w:rPr>
        <w:t xml:space="preserve">이 </w:t>
      </w:r>
      <w:r w:rsidRPr="00D0501A">
        <w:rPr>
          <w:rFonts w:ascii="Nanum Myeongjo" w:eastAsia="Nanum Myeongjo" w:hAnsi="Nanum Myeongjo" w:hint="eastAsia"/>
          <w:sz w:val="22"/>
          <w:szCs w:val="22"/>
        </w:rPr>
        <w:t>향상되었다.</w:t>
      </w:r>
      <w:r w:rsidRPr="00D0501A">
        <w:rPr>
          <w:rFonts w:ascii="Nanum Myeongjo" w:eastAsia="Nanum Myeongjo" w:hAnsi="Nanum Myeongjo"/>
          <w:sz w:val="22"/>
          <w:szCs w:val="22"/>
        </w:rPr>
        <w:t xml:space="preserve"> </w:t>
      </w:r>
      <w:r w:rsidRPr="00D0501A">
        <w:rPr>
          <w:rFonts w:ascii="Nanum Myeongjo" w:eastAsia="Nanum Myeongjo" w:hAnsi="Nanum Myeongjo" w:hint="eastAsia"/>
          <w:sz w:val="22"/>
          <w:szCs w:val="22"/>
        </w:rPr>
        <w:t xml:space="preserve">항상 코딩 테스트 수준의 </w:t>
      </w:r>
      <w:r>
        <w:rPr>
          <w:rFonts w:ascii="Nanum Myeongjo" w:eastAsia="Nanum Myeongjo" w:hAnsi="Nanum Myeongjo" w:hint="eastAsia"/>
          <w:sz w:val="22"/>
          <w:szCs w:val="22"/>
        </w:rPr>
        <w:t xml:space="preserve">짧은 프로그램만 구현해보다가 </w:t>
      </w:r>
      <w:r>
        <w:rPr>
          <w:rFonts w:ascii="Nanum Myeongjo" w:eastAsia="Nanum Myeongjo" w:hAnsi="Nanum Myeongjo"/>
          <w:sz w:val="22"/>
          <w:szCs w:val="22"/>
        </w:rPr>
        <w:t>1000</w:t>
      </w:r>
      <w:r>
        <w:rPr>
          <w:rFonts w:ascii="Nanum Myeongjo" w:eastAsia="Nanum Myeongjo" w:hAnsi="Nanum Myeongjo" w:hint="eastAsia"/>
          <w:sz w:val="22"/>
          <w:szCs w:val="22"/>
        </w:rPr>
        <w:t>줄 이상의 긴 코드를 어떻게 구현해야 할 지 구조를 궁리하고 고민하는 값진 경험이 되었다.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</w:rPr>
        <w:t xml:space="preserve"> </w:t>
      </w:r>
      <w:r>
        <w:rPr>
          <w:rFonts w:ascii="Nanum Myeongjo" w:eastAsia="Nanum Myeongjo" w:hAnsi="Nanum Myeongjo"/>
          <w:sz w:val="22"/>
          <w:szCs w:val="22"/>
          <w:lang w:val="en-US"/>
        </w:rPr>
        <w:t>CPU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lastRenderedPageBreak/>
        <w:t>스케줄링 알고리즘을 직접 구현해보면서 여러 스케줄링 알고리즘에 대한 이해도도 깊어졌다.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>직접 구현한</w:t>
      </w:r>
      <w:r>
        <w:rPr>
          <w:rFonts w:ascii="Nanum Myeongjo" w:eastAsia="Nanum Myeongjo" w:hAnsi="Nanum Myeongjo"/>
          <w:sz w:val="22"/>
          <w:szCs w:val="22"/>
          <w:lang w:val="en-US"/>
        </w:rPr>
        <w:t xml:space="preserve"> </w:t>
      </w:r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시뮬레이터로 여러 스케줄링 알고리즘의 성능을 비교해보니 활자로만 이해했던 </w:t>
      </w:r>
      <w:proofErr w:type="spellStart"/>
      <w:r>
        <w:rPr>
          <w:rFonts w:ascii="Nanum Myeongjo" w:eastAsia="Nanum Myeongjo" w:hAnsi="Nanum Myeongjo" w:hint="eastAsia"/>
          <w:sz w:val="22"/>
          <w:szCs w:val="22"/>
          <w:lang w:val="en-US"/>
        </w:rPr>
        <w:t>선점형과</w:t>
      </w:r>
      <w:proofErr w:type="spellEnd"/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</w:t>
      </w:r>
      <w:proofErr w:type="spellStart"/>
      <w:r>
        <w:rPr>
          <w:rFonts w:ascii="Nanum Myeongjo" w:eastAsia="Nanum Myeongjo" w:hAnsi="Nanum Myeongjo" w:hint="eastAsia"/>
          <w:sz w:val="22"/>
          <w:szCs w:val="22"/>
          <w:lang w:val="en-US"/>
        </w:rPr>
        <w:t>비선점형</w:t>
      </w:r>
      <w:proofErr w:type="spellEnd"/>
      <w:r>
        <w:rPr>
          <w:rFonts w:ascii="Nanum Myeongjo" w:eastAsia="Nanum Myeongjo" w:hAnsi="Nanum Myeongjo" w:hint="eastAsia"/>
          <w:sz w:val="22"/>
          <w:szCs w:val="22"/>
          <w:lang w:val="en-US"/>
        </w:rPr>
        <w:t xml:space="preserve"> 알고리즘의 성능 차이도 한눈에 볼 수 있었다. </w:t>
      </w:r>
    </w:p>
    <w:p w:rsidR="00D0501A" w:rsidRDefault="00D0501A" w:rsidP="00D0501A">
      <w:pPr>
        <w:pStyle w:val="af6"/>
        <w:numPr>
          <w:ilvl w:val="1"/>
          <w:numId w:val="21"/>
        </w:numPr>
        <w:ind w:leftChars="0"/>
        <w:rPr>
          <w:rFonts w:ascii="Nanum Gothic" w:eastAsia="Nanum Gothic" w:hAnsi="Nanum Gothic"/>
          <w:b/>
          <w:bCs/>
          <w:sz w:val="32"/>
          <w:szCs w:val="32"/>
        </w:rPr>
      </w:pPr>
      <w:r>
        <w:rPr>
          <w:rFonts w:ascii="Nanum Gothic" w:eastAsia="Nanum Gothic" w:hAnsi="Nanum Gothic" w:hint="eastAsia"/>
          <w:b/>
          <w:bCs/>
          <w:sz w:val="32"/>
          <w:szCs w:val="32"/>
        </w:rPr>
        <w:t xml:space="preserve"> 추후 발전 계획</w:t>
      </w:r>
    </w:p>
    <w:p w:rsidR="00D0501A" w:rsidRDefault="00D0501A" w:rsidP="00D0501A">
      <w:pPr>
        <w:ind w:left="992"/>
        <w:rPr>
          <w:rFonts w:ascii="Nanum Myeongjo" w:eastAsia="Nanum Myeongjo" w:hAnsi="Nanum Myeongjo"/>
          <w:sz w:val="22"/>
          <w:szCs w:val="22"/>
        </w:rPr>
      </w:pPr>
      <w:r w:rsidRPr="00D0501A">
        <w:rPr>
          <w:rFonts w:ascii="Nanum Myeongjo" w:eastAsia="Nanum Myeongjo" w:hAnsi="Nanum Myeongjo" w:hint="eastAsia"/>
          <w:sz w:val="22"/>
          <w:szCs w:val="22"/>
        </w:rPr>
        <w:t xml:space="preserve">현재는 모든 </w:t>
      </w:r>
      <w:r w:rsidRPr="00D0501A">
        <w:rPr>
          <w:rFonts w:ascii="Nanum Myeongjo" w:eastAsia="Nanum Myeongjo" w:hAnsi="Nanum Myeongjo"/>
          <w:sz w:val="22"/>
          <w:szCs w:val="22"/>
        </w:rPr>
        <w:t>queue</w:t>
      </w:r>
      <w:proofErr w:type="spellStart"/>
      <w:r w:rsidRPr="00D0501A">
        <w:rPr>
          <w:rFonts w:ascii="Nanum Myeongjo" w:eastAsia="Nanum Myeongjo" w:hAnsi="Nanum Myeongjo" w:hint="eastAsia"/>
          <w:sz w:val="22"/>
          <w:szCs w:val="22"/>
        </w:rPr>
        <w:t>를</w:t>
      </w:r>
      <w:proofErr w:type="spellEnd"/>
      <w:r w:rsidRPr="00D0501A">
        <w:rPr>
          <w:rFonts w:ascii="Nanum Myeongjo" w:eastAsia="Nanum Myeongjo" w:hAnsi="Nanum Myeongjo" w:hint="eastAsia"/>
          <w:sz w:val="22"/>
          <w:szCs w:val="22"/>
        </w:rPr>
        <w:t xml:space="preserve"> 전역</w:t>
      </w:r>
      <w:r>
        <w:rPr>
          <w:rFonts w:ascii="Nanum Myeongjo" w:eastAsia="Nanum Myeongjo" w:hAnsi="Nanum Myeongjo" w:hint="eastAsia"/>
          <w:sz w:val="22"/>
          <w:szCs w:val="22"/>
        </w:rPr>
        <w:t xml:space="preserve"> </w:t>
      </w:r>
      <w:r w:rsidRPr="00D0501A">
        <w:rPr>
          <w:rFonts w:ascii="Nanum Myeongjo" w:eastAsia="Nanum Myeongjo" w:hAnsi="Nanum Myeongjo" w:hint="eastAsia"/>
          <w:sz w:val="22"/>
          <w:szCs w:val="22"/>
        </w:rPr>
        <w:t xml:space="preserve">변수로 설정해서 </w:t>
      </w:r>
      <w:r w:rsidRPr="00D0501A">
        <w:rPr>
          <w:rFonts w:ascii="Nanum Myeongjo" w:eastAsia="Nanum Myeongjo" w:hAnsi="Nanum Myeongjo"/>
          <w:sz w:val="22"/>
          <w:szCs w:val="22"/>
        </w:rPr>
        <w:t>queue</w:t>
      </w:r>
      <w:r w:rsidRPr="00D0501A">
        <w:rPr>
          <w:rFonts w:ascii="Nanum Myeongjo" w:eastAsia="Nanum Myeongjo" w:hAnsi="Nanum Myeongjo" w:hint="eastAsia"/>
          <w:sz w:val="22"/>
          <w:szCs w:val="22"/>
        </w:rPr>
        <w:t>가 여러</w:t>
      </w:r>
      <w:r>
        <w:rPr>
          <w:rFonts w:ascii="Nanum Myeongjo" w:eastAsia="Nanum Myeongjo" w:hAnsi="Nanum Myeongjo" w:hint="eastAsia"/>
          <w:sz w:val="22"/>
          <w:szCs w:val="22"/>
        </w:rPr>
        <w:t xml:space="preserve"> </w:t>
      </w:r>
      <w:r w:rsidRPr="00D0501A">
        <w:rPr>
          <w:rFonts w:ascii="Nanum Myeongjo" w:eastAsia="Nanum Myeongjo" w:hAnsi="Nanum Myeongjo" w:hint="eastAsia"/>
          <w:sz w:val="22"/>
          <w:szCs w:val="22"/>
        </w:rPr>
        <w:t xml:space="preserve">개인 </w:t>
      </w:r>
      <w:r w:rsidRPr="00D0501A">
        <w:rPr>
          <w:rFonts w:ascii="Nanum Myeongjo" w:eastAsia="Nanum Myeongjo" w:hAnsi="Nanum Myeongjo"/>
          <w:sz w:val="22"/>
          <w:szCs w:val="22"/>
        </w:rPr>
        <w:t>multilevel queue scheduling</w:t>
      </w:r>
      <w:r w:rsidRPr="00D0501A">
        <w:rPr>
          <w:rFonts w:ascii="Nanum Myeongjo" w:eastAsia="Nanum Myeongjo" w:hAnsi="Nanum Myeongjo" w:hint="eastAsia"/>
          <w:sz w:val="22"/>
          <w:szCs w:val="22"/>
        </w:rPr>
        <w:t>을 구현할</w:t>
      </w:r>
      <w:r>
        <w:rPr>
          <w:rFonts w:ascii="Nanum Myeongjo" w:eastAsia="Nanum Myeongjo" w:hAnsi="Nanum Myeongjo" w:hint="eastAsia"/>
          <w:sz w:val="22"/>
          <w:szCs w:val="22"/>
        </w:rPr>
        <w:t xml:space="preserve"> </w:t>
      </w:r>
      <w:r w:rsidRPr="00D0501A">
        <w:rPr>
          <w:rFonts w:ascii="Nanum Myeongjo" w:eastAsia="Nanum Myeongjo" w:hAnsi="Nanum Myeongjo" w:hint="eastAsia"/>
          <w:sz w:val="22"/>
          <w:szCs w:val="22"/>
        </w:rPr>
        <w:t xml:space="preserve">때 </w:t>
      </w:r>
      <w:r>
        <w:rPr>
          <w:rFonts w:ascii="Nanum Myeongjo" w:eastAsia="Nanum Myeongjo" w:hAnsi="Nanum Myeongjo" w:hint="eastAsia"/>
          <w:sz w:val="22"/>
          <w:szCs w:val="22"/>
        </w:rPr>
        <w:t>어려움이 있었다.</w:t>
      </w:r>
      <w:r>
        <w:rPr>
          <w:rFonts w:ascii="Nanum Myeongjo" w:eastAsia="Nanum Myeongjo" w:hAnsi="Nanum Myeongjo"/>
          <w:sz w:val="22"/>
          <w:szCs w:val="22"/>
        </w:rPr>
        <w:t xml:space="preserve"> Queue</w:t>
      </w:r>
      <w:proofErr w:type="spellStart"/>
      <w:r>
        <w:rPr>
          <w:rFonts w:ascii="Nanum Myeongjo" w:eastAsia="Nanum Myeongjo" w:hAnsi="Nanum Myeongjo" w:hint="eastAsia"/>
          <w:sz w:val="22"/>
          <w:szCs w:val="22"/>
        </w:rPr>
        <w:t>를</w:t>
      </w:r>
      <w:proofErr w:type="spellEnd"/>
      <w:r>
        <w:rPr>
          <w:rFonts w:ascii="Nanum Myeongjo" w:eastAsia="Nanum Myeongjo" w:hAnsi="Nanum Myeongjo" w:hint="eastAsia"/>
          <w:sz w:val="22"/>
          <w:szCs w:val="22"/>
        </w:rPr>
        <w:t xml:space="preserve"> 지역 변수로 설정하는 것으로 구조를 수정한다면 </w:t>
      </w:r>
      <w:r>
        <w:rPr>
          <w:rFonts w:ascii="Nanum Myeongjo" w:eastAsia="Nanum Myeongjo" w:hAnsi="Nanum Myeongjo"/>
          <w:sz w:val="22"/>
          <w:szCs w:val="22"/>
        </w:rPr>
        <w:t>multilevel queue scheduling</w:t>
      </w:r>
      <w:r>
        <w:rPr>
          <w:rFonts w:ascii="Nanum Myeongjo" w:eastAsia="Nanum Myeongjo" w:hAnsi="Nanum Myeongjo" w:hint="eastAsia"/>
          <w:sz w:val="22"/>
          <w:szCs w:val="22"/>
        </w:rPr>
        <w:t xml:space="preserve">이나 </w:t>
      </w:r>
      <w:r>
        <w:rPr>
          <w:rFonts w:ascii="Nanum Myeongjo" w:eastAsia="Nanum Myeongjo" w:hAnsi="Nanum Myeongjo"/>
          <w:sz w:val="22"/>
          <w:szCs w:val="22"/>
        </w:rPr>
        <w:t xml:space="preserve">multi-processor </w:t>
      </w:r>
      <w:r>
        <w:rPr>
          <w:rFonts w:ascii="Nanum Myeongjo" w:eastAsia="Nanum Myeongjo" w:hAnsi="Nanum Myeongjo" w:hint="eastAsia"/>
          <w:sz w:val="22"/>
          <w:szCs w:val="22"/>
        </w:rPr>
        <w:t>환경을 구성하기에 용이할 것이다.</w:t>
      </w:r>
    </w:p>
    <w:p w:rsidR="00D0501A" w:rsidRDefault="00D0501A" w:rsidP="00D0501A">
      <w:pPr>
        <w:ind w:left="992"/>
        <w:rPr>
          <w:rFonts w:ascii="Nanum Myeongjo" w:eastAsia="Nanum Myeongjo" w:hAnsi="Nanum Myeongjo"/>
          <w:sz w:val="22"/>
          <w:szCs w:val="22"/>
        </w:rPr>
      </w:pPr>
      <w:r>
        <w:rPr>
          <w:rFonts w:ascii="Nanum Myeongjo" w:eastAsia="Nanum Myeongjo" w:hAnsi="Nanum Myeongjo" w:hint="eastAsia"/>
          <w:sz w:val="22"/>
          <w:szCs w:val="22"/>
        </w:rPr>
        <w:t>현재는</w:t>
      </w:r>
      <w:r>
        <w:rPr>
          <w:rFonts w:ascii="Nanum Myeongjo" w:eastAsia="Nanum Myeongjo" w:hAnsi="Nanum Myeongjo"/>
          <w:sz w:val="22"/>
          <w:szCs w:val="22"/>
        </w:rPr>
        <w:t xml:space="preserve"> single processor </w:t>
      </w:r>
      <w:r>
        <w:rPr>
          <w:rFonts w:ascii="Nanum Myeongjo" w:eastAsia="Nanum Myeongjo" w:hAnsi="Nanum Myeongjo" w:hint="eastAsia"/>
          <w:sz w:val="22"/>
          <w:szCs w:val="22"/>
        </w:rPr>
        <w:t xml:space="preserve">환경만 지원하지만 이후 보완을 통해 </w:t>
      </w:r>
      <w:r>
        <w:rPr>
          <w:rFonts w:ascii="Nanum Myeongjo" w:eastAsia="Nanum Myeongjo" w:hAnsi="Nanum Myeongjo"/>
          <w:sz w:val="22"/>
          <w:szCs w:val="22"/>
        </w:rPr>
        <w:t>multi-processor</w:t>
      </w:r>
      <w:r>
        <w:rPr>
          <w:rFonts w:ascii="Nanum Myeongjo" w:eastAsia="Nanum Myeongjo" w:hAnsi="Nanum Myeongjo" w:hint="eastAsia"/>
          <w:sz w:val="22"/>
          <w:szCs w:val="22"/>
        </w:rPr>
        <w:t xml:space="preserve"> 환경을 지원하도록 할 것이다</w:t>
      </w:r>
      <w:r>
        <w:rPr>
          <w:rFonts w:ascii="Nanum Myeongjo" w:eastAsia="Nanum Myeongjo" w:hAnsi="Nanum Myeongjo"/>
          <w:sz w:val="22"/>
          <w:szCs w:val="22"/>
        </w:rPr>
        <w:t xml:space="preserve">. </w:t>
      </w:r>
    </w:p>
    <w:p w:rsidR="00D0501A" w:rsidRPr="00D0501A" w:rsidRDefault="00D0501A" w:rsidP="00D0501A">
      <w:pPr>
        <w:ind w:left="992"/>
        <w:rPr>
          <w:rFonts w:ascii="Nanum Myeongjo" w:eastAsia="Nanum Myeongjo" w:hAnsi="Nanum Myeongjo" w:hint="eastAsia"/>
          <w:sz w:val="22"/>
          <w:szCs w:val="22"/>
        </w:rPr>
      </w:pPr>
      <w:r>
        <w:rPr>
          <w:rFonts w:ascii="Nanum Myeongjo" w:eastAsia="Nanum Myeongjo" w:hAnsi="Nanum Myeongjo" w:hint="eastAsia"/>
          <w:sz w:val="22"/>
          <w:szCs w:val="22"/>
        </w:rPr>
        <w:t>R</w:t>
      </w:r>
      <w:r>
        <w:rPr>
          <w:rFonts w:ascii="Nanum Myeongjo" w:eastAsia="Nanum Myeongjo" w:hAnsi="Nanum Myeongjo"/>
          <w:sz w:val="22"/>
          <w:szCs w:val="22"/>
        </w:rPr>
        <w:t>ate Monotonic Scheduling, Earliest Deadline First Scheduling</w:t>
      </w:r>
      <w:r>
        <w:rPr>
          <w:rFonts w:ascii="Nanum Myeongjo" w:eastAsia="Nanum Myeongjo" w:hAnsi="Nanum Myeongjo" w:hint="eastAsia"/>
          <w:sz w:val="22"/>
          <w:szCs w:val="22"/>
        </w:rPr>
        <w:t xml:space="preserve">과 같은 </w:t>
      </w:r>
      <w:r>
        <w:rPr>
          <w:rFonts w:ascii="Nanum Myeongjo" w:eastAsia="Nanum Myeongjo" w:hAnsi="Nanum Myeongjo"/>
          <w:sz w:val="22"/>
          <w:szCs w:val="22"/>
        </w:rPr>
        <w:t>real-time</w:t>
      </w:r>
      <w:r>
        <w:rPr>
          <w:rFonts w:ascii="Nanum Myeongjo" w:eastAsia="Nanum Myeongjo" w:hAnsi="Nanum Myeongjo" w:hint="eastAsia"/>
          <w:sz w:val="22"/>
          <w:szCs w:val="22"/>
        </w:rPr>
        <w:t xml:space="preserve"> 시스템 환경을 위한 스케줄링 알고리즘도 시뮬레이션 해볼 수 있도록 추가할 것이다.</w:t>
      </w:r>
      <w:r>
        <w:rPr>
          <w:rFonts w:ascii="Nanum Myeongjo" w:eastAsia="Nanum Myeongjo" w:hAnsi="Nanum Myeongjo"/>
          <w:sz w:val="22"/>
          <w:szCs w:val="22"/>
        </w:rPr>
        <w:t xml:space="preserve"> </w:t>
      </w:r>
    </w:p>
    <w:p w:rsidR="00D0501A" w:rsidRDefault="00D0501A" w:rsidP="00D0501A">
      <w:pPr>
        <w:ind w:left="992"/>
        <w:rPr>
          <w:rFonts w:ascii="Nanum Gothic" w:eastAsia="Nanum Gothic" w:hAnsi="Nanum Gothic"/>
          <w:sz w:val="22"/>
          <w:szCs w:val="22"/>
          <w:lang w:val="en-GB"/>
        </w:rPr>
      </w:pPr>
    </w:p>
    <w:p w:rsidR="00844C06" w:rsidRDefault="00844C06" w:rsidP="00D0501A">
      <w:pPr>
        <w:pBdr>
          <w:bottom w:val="single" w:sz="6" w:space="1" w:color="auto"/>
        </w:pBdr>
        <w:ind w:left="992"/>
        <w:rPr>
          <w:rFonts w:ascii="Nanum Gothic" w:eastAsia="Nanum Gothic" w:hAnsi="Nanum Gothic"/>
          <w:sz w:val="22"/>
          <w:szCs w:val="22"/>
          <w:lang w:val="en-GB"/>
        </w:rPr>
      </w:pPr>
    </w:p>
    <w:p w:rsidR="00844C06" w:rsidRDefault="00844C06" w:rsidP="00844C06">
      <w:pPr>
        <w:rPr>
          <w:rFonts w:ascii="Nanum Gothic" w:eastAsia="Nanum Gothic" w:hAnsi="Nanum Gothic"/>
          <w:sz w:val="22"/>
          <w:szCs w:val="22"/>
          <w:lang w:val="en-GB"/>
        </w:rPr>
      </w:pPr>
      <w:r>
        <w:rPr>
          <w:rFonts w:ascii="Nanum Gothic" w:eastAsia="Nanum Gothic" w:hAnsi="Nanum Gothic" w:hint="eastAsia"/>
          <w:sz w:val="22"/>
          <w:szCs w:val="22"/>
          <w:lang w:val="en-GB"/>
        </w:rPr>
        <w:t>참고 문헌</w:t>
      </w:r>
    </w:p>
    <w:p w:rsidR="00844C06" w:rsidRPr="00844C06" w:rsidRDefault="00844C06" w:rsidP="00844C06">
      <w:pPr>
        <w:rPr>
          <w:rFonts w:hint="eastAsia"/>
        </w:rPr>
      </w:pPr>
      <w:r>
        <w:rPr>
          <w:rFonts w:ascii="Nanum Gothic" w:eastAsia="Nanum Gothic" w:hAnsi="Nanum Gothic" w:hint="eastAsia"/>
          <w:sz w:val="22"/>
          <w:szCs w:val="22"/>
          <w:lang w:val="en-GB"/>
        </w:rPr>
        <w:t>[</w:t>
      </w:r>
      <w:r>
        <w:rPr>
          <w:rFonts w:ascii="Nanum Gothic" w:eastAsia="Nanum Gothic" w:hAnsi="Nanum Gothic"/>
          <w:sz w:val="22"/>
          <w:szCs w:val="22"/>
          <w:lang w:val="en-GB"/>
        </w:rPr>
        <w:t xml:space="preserve">1] </w:t>
      </w:r>
      <w:r>
        <w:rPr>
          <w:rFonts w:ascii="Nanum Gothic" w:eastAsia="Nanum Gothic" w:hAnsi="Nanum Gothic"/>
          <w:sz w:val="22"/>
          <w:szCs w:val="22"/>
        </w:rPr>
        <w:t xml:space="preserve">A CPU Scheduling Algorithm </w:t>
      </w:r>
      <w:proofErr w:type="gramStart"/>
      <w:r>
        <w:rPr>
          <w:rFonts w:ascii="Nanum Gothic" w:eastAsia="Nanum Gothic" w:hAnsi="Nanum Gothic"/>
          <w:sz w:val="22"/>
          <w:szCs w:val="22"/>
        </w:rPr>
        <w:t>Simulator</w:t>
      </w:r>
      <w:r>
        <w:rPr>
          <w:rFonts w:ascii="Nanum Gothic" w:eastAsia="Nanum Gothic" w:hAnsi="Nanum Gothic" w:hint="eastAsia"/>
          <w:sz w:val="22"/>
          <w:szCs w:val="22"/>
        </w:rPr>
        <w:t>(</w:t>
      </w:r>
      <w:proofErr w:type="gramEnd"/>
      <w:r>
        <w:t xml:space="preserve">Sukanya </w:t>
      </w:r>
      <w:proofErr w:type="spellStart"/>
      <w:r>
        <w:t>Suranauwarat</w:t>
      </w:r>
      <w:proofErr w:type="spellEnd"/>
      <w:r>
        <w:t>)</w:t>
      </w:r>
    </w:p>
    <w:sectPr w:rsidR="00844C06" w:rsidRPr="00844C06">
      <w:footerReference w:type="default" r:id="rId22"/>
      <w:pgSz w:w="11907" w:h="16839"/>
      <w:pgMar w:top="1267" w:right="1339" w:bottom="1339" w:left="133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E2CBD" w:rsidRDefault="000E2CBD">
      <w:r>
        <w:separator/>
      </w:r>
    </w:p>
  </w:endnote>
  <w:endnote w:type="continuationSeparator" w:id="0">
    <w:p w:rsidR="000E2CBD" w:rsidRDefault="000E2C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  <w:embedRegular r:id="rId1" w:subsetted="1" w:fontKey="{BEDD6F40-9FE1-C447-82E2-1801B4D105AE}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  <w:embedRegular r:id="rId2" w:subsetted="1" w:fontKey="{656190D4-DADE-F140-9F73-48A1788F0331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  <w:embedRegular r:id="rId3" w:subsetted="1" w:fontKey="{C3ED19AD-5EC0-E749-B84E-355EDF23A73D}"/>
  </w:font>
  <w:font w:name="바탕체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Nanum Myeongjo">
    <w:panose1 w:val="02020603020101020101"/>
    <w:charset w:val="81"/>
    <w:family w:val="roman"/>
    <w:pitch w:val="variable"/>
    <w:sig w:usb0="800002A7" w:usb1="09D7FCFB" w:usb2="00000010" w:usb3="00000000" w:csb0="00280001" w:csb1="00000000"/>
    <w:embedRegular r:id="rId4" w:subsetted="1" w:fontKey="{18A99E35-4992-5144-B2E8-231117E615B8}"/>
    <w:embedBold r:id="rId5" w:subsetted="1" w:fontKey="{9F77CB55-6F0D-254A-A532-47C7DB667BFD}"/>
  </w:font>
  <w:font w:name="Nanum Gothic">
    <w:panose1 w:val="020D0604000000000000"/>
    <w:charset w:val="81"/>
    <w:family w:val="swiss"/>
    <w:pitch w:val="variable"/>
    <w:sig w:usb0="900002A7" w:usb1="29D7FCFB" w:usb2="00000010" w:usb3="00000000" w:csb0="00280001" w:csb1="00000000"/>
    <w:embedRegular r:id="rId6" w:subsetted="1" w:fontKey="{307A3FF9-5411-D54C-AABD-46C6CEAA2B9E}"/>
    <w:embedBold r:id="rId7" w:subsetted="1" w:fontKey="{EB93ACA5-0B9E-EC45-B9F2-8BE90A5C61F5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2BC2D97A-037B-874D-99FF-FD0008F6C3F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9563589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C69DC" w:rsidRDefault="000E2CBD">
        <w:pPr>
          <w:pStyle w:val="af3"/>
        </w:pPr>
        <w:r w:rsidRPr="00B42DC3">
          <w:rPr>
            <w:rFonts w:asciiTheme="majorEastAsia" w:eastAsiaTheme="majorEastAsia" w:hAnsiTheme="majorEastAsia"/>
          </w:rPr>
          <w:fldChar w:fldCharType="begin"/>
        </w:r>
        <w:r w:rsidRPr="00B42DC3">
          <w:rPr>
            <w:rFonts w:asciiTheme="majorEastAsia" w:eastAsiaTheme="majorEastAsia" w:hAnsiTheme="majorEastAsia"/>
          </w:rPr>
          <w:instrText xml:space="preserve"> PAGE   \* MERGEFORMAT </w:instrText>
        </w:r>
        <w:r w:rsidRPr="00B42DC3">
          <w:rPr>
            <w:rFonts w:asciiTheme="majorEastAsia" w:eastAsiaTheme="majorEastAsia" w:hAnsiTheme="majorEastAsia"/>
          </w:rPr>
          <w:fldChar w:fldCharType="separate"/>
        </w:r>
        <w:r>
          <w:rPr>
            <w:rFonts w:asciiTheme="majorEastAsia" w:eastAsiaTheme="majorEastAsia" w:hAnsiTheme="majorEastAsia"/>
            <w:noProof/>
          </w:rPr>
          <w:t>2</w:t>
        </w:r>
        <w:r w:rsidRPr="00B42DC3">
          <w:rPr>
            <w:rFonts w:asciiTheme="majorEastAsia" w:eastAsiaTheme="majorEastAsia" w:hAnsiTheme="majorEastAsia"/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E2CBD" w:rsidRDefault="000E2CBD">
      <w:r>
        <w:separator/>
      </w:r>
    </w:p>
  </w:footnote>
  <w:footnote w:type="continuationSeparator" w:id="0">
    <w:p w:rsidR="000E2CBD" w:rsidRDefault="000E2C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274E7E"/>
    <w:multiLevelType w:val="hybridMultilevel"/>
    <w:tmpl w:val="26FA9162"/>
    <w:lvl w:ilvl="0" w:tplc="EC46E942">
      <w:start w:val="1"/>
      <w:numFmt w:val="decimal"/>
      <w:lvlText w:val="%1."/>
      <w:lvlJc w:val="left"/>
      <w:pPr>
        <w:ind w:left="1352" w:hanging="360"/>
      </w:pPr>
      <w:rPr>
        <w:rFonts w:cstheme="majorHAnsi" w:hint="default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1" w15:restartNumberingAfterBreak="0">
    <w:nsid w:val="0D385F73"/>
    <w:multiLevelType w:val="hybridMultilevel"/>
    <w:tmpl w:val="F25069A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1F646C7B"/>
    <w:multiLevelType w:val="hybridMultilevel"/>
    <w:tmpl w:val="EF6EF458"/>
    <w:lvl w:ilvl="0" w:tplc="EB94143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3" w15:restartNumberingAfterBreak="0">
    <w:nsid w:val="22957834"/>
    <w:multiLevelType w:val="hybridMultilevel"/>
    <w:tmpl w:val="64709B02"/>
    <w:lvl w:ilvl="0" w:tplc="B6DA3ABE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1520BF7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FD891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ED8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E249D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0B6210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28264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1A4E8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BAC378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5B4F90"/>
    <w:multiLevelType w:val="hybridMultilevel"/>
    <w:tmpl w:val="212636CE"/>
    <w:lvl w:ilvl="0" w:tplc="18FE318C">
      <w:start w:val="1"/>
      <w:numFmt w:val="decimal"/>
      <w:lvlText w:val="%1)"/>
      <w:lvlJc w:val="left"/>
      <w:pPr>
        <w:ind w:left="171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52" w:hanging="400"/>
      </w:pPr>
    </w:lvl>
    <w:lvl w:ilvl="2" w:tplc="0409001B" w:tentative="1">
      <w:start w:val="1"/>
      <w:numFmt w:val="lowerRoman"/>
      <w:lvlText w:val="%3."/>
      <w:lvlJc w:val="right"/>
      <w:pPr>
        <w:ind w:left="2552" w:hanging="400"/>
      </w:pPr>
    </w:lvl>
    <w:lvl w:ilvl="3" w:tplc="0409000F" w:tentative="1">
      <w:start w:val="1"/>
      <w:numFmt w:val="decimal"/>
      <w:lvlText w:val="%4."/>
      <w:lvlJc w:val="left"/>
      <w:pPr>
        <w:ind w:left="2952" w:hanging="400"/>
      </w:pPr>
    </w:lvl>
    <w:lvl w:ilvl="4" w:tplc="04090019" w:tentative="1">
      <w:start w:val="1"/>
      <w:numFmt w:val="upperLetter"/>
      <w:lvlText w:val="%5."/>
      <w:lvlJc w:val="left"/>
      <w:pPr>
        <w:ind w:left="3352" w:hanging="400"/>
      </w:pPr>
    </w:lvl>
    <w:lvl w:ilvl="5" w:tplc="0409001B" w:tentative="1">
      <w:start w:val="1"/>
      <w:numFmt w:val="lowerRoman"/>
      <w:lvlText w:val="%6."/>
      <w:lvlJc w:val="right"/>
      <w:pPr>
        <w:ind w:left="3752" w:hanging="400"/>
      </w:pPr>
    </w:lvl>
    <w:lvl w:ilvl="6" w:tplc="0409000F" w:tentative="1">
      <w:start w:val="1"/>
      <w:numFmt w:val="decimal"/>
      <w:lvlText w:val="%7."/>
      <w:lvlJc w:val="left"/>
      <w:pPr>
        <w:ind w:left="4152" w:hanging="400"/>
      </w:pPr>
    </w:lvl>
    <w:lvl w:ilvl="7" w:tplc="04090019" w:tentative="1">
      <w:start w:val="1"/>
      <w:numFmt w:val="upperLetter"/>
      <w:lvlText w:val="%8."/>
      <w:lvlJc w:val="left"/>
      <w:pPr>
        <w:ind w:left="4552" w:hanging="400"/>
      </w:pPr>
    </w:lvl>
    <w:lvl w:ilvl="8" w:tplc="0409001B" w:tentative="1">
      <w:start w:val="1"/>
      <w:numFmt w:val="lowerRoman"/>
      <w:lvlText w:val="%9."/>
      <w:lvlJc w:val="right"/>
      <w:pPr>
        <w:ind w:left="4952" w:hanging="400"/>
      </w:pPr>
    </w:lvl>
  </w:abstractNum>
  <w:abstractNum w:abstractNumId="15" w15:restartNumberingAfterBreak="0">
    <w:nsid w:val="31C33E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37C1151B"/>
    <w:multiLevelType w:val="hybridMultilevel"/>
    <w:tmpl w:val="450C5E96"/>
    <w:lvl w:ilvl="0" w:tplc="50401454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17" w15:restartNumberingAfterBreak="0">
    <w:nsid w:val="46C82C9A"/>
    <w:multiLevelType w:val="hybridMultilevel"/>
    <w:tmpl w:val="63F07864"/>
    <w:lvl w:ilvl="0" w:tplc="9B7A1B8A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F636F8B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456984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F043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2A8AD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9A0EA4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E268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EEC15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F485A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0320"/>
    <w:multiLevelType w:val="hybridMultilevel"/>
    <w:tmpl w:val="DC3C7298"/>
    <w:lvl w:ilvl="0" w:tplc="B1708EAA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723E350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216991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40AF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E2001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6344F7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D8CD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B4B7D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97EA98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083510"/>
    <w:multiLevelType w:val="hybridMultilevel"/>
    <w:tmpl w:val="BE6E19F6"/>
    <w:lvl w:ilvl="0" w:tplc="50BC9EA4">
      <w:start w:val="1"/>
      <w:numFmt w:val="bullet"/>
      <w:pStyle w:val="a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7834FC5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F5E76E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1C5CC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88410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24322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88081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08C59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3C0A0F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561720"/>
    <w:multiLevelType w:val="hybridMultilevel"/>
    <w:tmpl w:val="E2CE74BA"/>
    <w:lvl w:ilvl="0" w:tplc="04DE24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AF776AD"/>
    <w:multiLevelType w:val="hybridMultilevel"/>
    <w:tmpl w:val="485445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226C1F"/>
    <w:multiLevelType w:val="hybridMultilevel"/>
    <w:tmpl w:val="49ACD974"/>
    <w:lvl w:ilvl="0" w:tplc="1E8889E4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54BAD1D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898863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4016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0AC60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74C38B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CA140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B4E21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21E3CD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433D00"/>
    <w:multiLevelType w:val="hybridMultilevel"/>
    <w:tmpl w:val="46743804"/>
    <w:lvl w:ilvl="0" w:tplc="F4B0C9A4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abstractNum w:abstractNumId="24" w15:restartNumberingAfterBreak="0">
    <w:nsid w:val="689C00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B555B60"/>
    <w:multiLevelType w:val="hybridMultilevel"/>
    <w:tmpl w:val="797023FC"/>
    <w:lvl w:ilvl="0" w:tplc="CBFC06E2">
      <w:start w:val="1"/>
      <w:numFmt w:val="decimal"/>
      <w:lvlText w:val="%1)"/>
      <w:lvlJc w:val="left"/>
      <w:pPr>
        <w:ind w:left="171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52" w:hanging="400"/>
      </w:pPr>
    </w:lvl>
    <w:lvl w:ilvl="2" w:tplc="0409001B" w:tentative="1">
      <w:start w:val="1"/>
      <w:numFmt w:val="lowerRoman"/>
      <w:lvlText w:val="%3."/>
      <w:lvlJc w:val="right"/>
      <w:pPr>
        <w:ind w:left="2552" w:hanging="400"/>
      </w:pPr>
    </w:lvl>
    <w:lvl w:ilvl="3" w:tplc="0409000F" w:tentative="1">
      <w:start w:val="1"/>
      <w:numFmt w:val="decimal"/>
      <w:lvlText w:val="%4."/>
      <w:lvlJc w:val="left"/>
      <w:pPr>
        <w:ind w:left="2952" w:hanging="400"/>
      </w:pPr>
    </w:lvl>
    <w:lvl w:ilvl="4" w:tplc="04090019" w:tentative="1">
      <w:start w:val="1"/>
      <w:numFmt w:val="upperLetter"/>
      <w:lvlText w:val="%5."/>
      <w:lvlJc w:val="left"/>
      <w:pPr>
        <w:ind w:left="3352" w:hanging="400"/>
      </w:pPr>
    </w:lvl>
    <w:lvl w:ilvl="5" w:tplc="0409001B" w:tentative="1">
      <w:start w:val="1"/>
      <w:numFmt w:val="lowerRoman"/>
      <w:lvlText w:val="%6."/>
      <w:lvlJc w:val="right"/>
      <w:pPr>
        <w:ind w:left="3752" w:hanging="400"/>
      </w:pPr>
    </w:lvl>
    <w:lvl w:ilvl="6" w:tplc="0409000F" w:tentative="1">
      <w:start w:val="1"/>
      <w:numFmt w:val="decimal"/>
      <w:lvlText w:val="%7."/>
      <w:lvlJc w:val="left"/>
      <w:pPr>
        <w:ind w:left="4152" w:hanging="400"/>
      </w:pPr>
    </w:lvl>
    <w:lvl w:ilvl="7" w:tplc="04090019" w:tentative="1">
      <w:start w:val="1"/>
      <w:numFmt w:val="upperLetter"/>
      <w:lvlText w:val="%8."/>
      <w:lvlJc w:val="left"/>
      <w:pPr>
        <w:ind w:left="4552" w:hanging="400"/>
      </w:pPr>
    </w:lvl>
    <w:lvl w:ilvl="8" w:tplc="0409001B" w:tentative="1">
      <w:start w:val="1"/>
      <w:numFmt w:val="lowerRoman"/>
      <w:lvlText w:val="%9."/>
      <w:lvlJc w:val="right"/>
      <w:pPr>
        <w:ind w:left="4952" w:hanging="400"/>
      </w:pPr>
    </w:lvl>
  </w:abstractNum>
  <w:abstractNum w:abstractNumId="26" w15:restartNumberingAfterBreak="0">
    <w:nsid w:val="6C901CF9"/>
    <w:multiLevelType w:val="hybridMultilevel"/>
    <w:tmpl w:val="2F4A75D8"/>
    <w:lvl w:ilvl="0" w:tplc="3A2E6668">
      <w:start w:val="1"/>
      <w:numFmt w:val="decimal"/>
      <w:pStyle w:val="a0"/>
      <w:lvlText w:val="%1."/>
      <w:lvlJc w:val="left"/>
      <w:pPr>
        <w:ind w:left="720" w:hanging="360"/>
      </w:pPr>
    </w:lvl>
    <w:lvl w:ilvl="1" w:tplc="26D6436E">
      <w:start w:val="1"/>
      <w:numFmt w:val="lowerLetter"/>
      <w:lvlText w:val="%2."/>
      <w:lvlJc w:val="left"/>
      <w:pPr>
        <w:ind w:left="1440" w:hanging="360"/>
      </w:pPr>
    </w:lvl>
    <w:lvl w:ilvl="2" w:tplc="4EC2BA5E">
      <w:start w:val="1"/>
      <w:numFmt w:val="lowerRoman"/>
      <w:lvlText w:val="%3."/>
      <w:lvlJc w:val="right"/>
      <w:pPr>
        <w:ind w:left="2160" w:hanging="180"/>
      </w:pPr>
    </w:lvl>
    <w:lvl w:ilvl="3" w:tplc="51F811CE">
      <w:start w:val="1"/>
      <w:numFmt w:val="decimal"/>
      <w:lvlText w:val="%4."/>
      <w:lvlJc w:val="left"/>
      <w:pPr>
        <w:ind w:left="2880" w:hanging="360"/>
      </w:pPr>
    </w:lvl>
    <w:lvl w:ilvl="4" w:tplc="686ECB12" w:tentative="1">
      <w:start w:val="1"/>
      <w:numFmt w:val="lowerLetter"/>
      <w:lvlText w:val="%5."/>
      <w:lvlJc w:val="left"/>
      <w:pPr>
        <w:ind w:left="3600" w:hanging="360"/>
      </w:pPr>
    </w:lvl>
    <w:lvl w:ilvl="5" w:tplc="15D88538" w:tentative="1">
      <w:start w:val="1"/>
      <w:numFmt w:val="lowerRoman"/>
      <w:lvlText w:val="%6."/>
      <w:lvlJc w:val="right"/>
      <w:pPr>
        <w:ind w:left="4320" w:hanging="180"/>
      </w:pPr>
    </w:lvl>
    <w:lvl w:ilvl="6" w:tplc="4FA6E336" w:tentative="1">
      <w:start w:val="1"/>
      <w:numFmt w:val="decimal"/>
      <w:lvlText w:val="%7."/>
      <w:lvlJc w:val="left"/>
      <w:pPr>
        <w:ind w:left="5040" w:hanging="360"/>
      </w:pPr>
    </w:lvl>
    <w:lvl w:ilvl="7" w:tplc="3AF8849E" w:tentative="1">
      <w:start w:val="1"/>
      <w:numFmt w:val="lowerLetter"/>
      <w:lvlText w:val="%8."/>
      <w:lvlJc w:val="left"/>
      <w:pPr>
        <w:ind w:left="5760" w:hanging="360"/>
      </w:pPr>
    </w:lvl>
    <w:lvl w:ilvl="8" w:tplc="438A5122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372333"/>
    <w:multiLevelType w:val="hybridMultilevel"/>
    <w:tmpl w:val="A86CB788"/>
    <w:lvl w:ilvl="0" w:tplc="4E1055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28" w15:restartNumberingAfterBreak="0">
    <w:nsid w:val="74314E0C"/>
    <w:multiLevelType w:val="hybridMultilevel"/>
    <w:tmpl w:val="C85AB314"/>
    <w:lvl w:ilvl="0" w:tplc="BA6066D0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792" w:hanging="400"/>
      </w:pPr>
    </w:lvl>
    <w:lvl w:ilvl="2" w:tplc="0409001B" w:tentative="1">
      <w:start w:val="1"/>
      <w:numFmt w:val="lowerRoman"/>
      <w:lvlText w:val="%3."/>
      <w:lvlJc w:val="right"/>
      <w:pPr>
        <w:ind w:left="2192" w:hanging="400"/>
      </w:pPr>
    </w:lvl>
    <w:lvl w:ilvl="3" w:tplc="0409000F" w:tentative="1">
      <w:start w:val="1"/>
      <w:numFmt w:val="decimal"/>
      <w:lvlText w:val="%4."/>
      <w:lvlJc w:val="left"/>
      <w:pPr>
        <w:ind w:left="2592" w:hanging="400"/>
      </w:pPr>
    </w:lvl>
    <w:lvl w:ilvl="4" w:tplc="04090019" w:tentative="1">
      <w:start w:val="1"/>
      <w:numFmt w:val="upperLetter"/>
      <w:lvlText w:val="%5."/>
      <w:lvlJc w:val="left"/>
      <w:pPr>
        <w:ind w:left="2992" w:hanging="400"/>
      </w:pPr>
    </w:lvl>
    <w:lvl w:ilvl="5" w:tplc="0409001B" w:tentative="1">
      <w:start w:val="1"/>
      <w:numFmt w:val="lowerRoman"/>
      <w:lvlText w:val="%6."/>
      <w:lvlJc w:val="right"/>
      <w:pPr>
        <w:ind w:left="3392" w:hanging="400"/>
      </w:pPr>
    </w:lvl>
    <w:lvl w:ilvl="6" w:tplc="0409000F" w:tentative="1">
      <w:start w:val="1"/>
      <w:numFmt w:val="decimal"/>
      <w:lvlText w:val="%7."/>
      <w:lvlJc w:val="left"/>
      <w:pPr>
        <w:ind w:left="3792" w:hanging="400"/>
      </w:pPr>
    </w:lvl>
    <w:lvl w:ilvl="7" w:tplc="04090019" w:tentative="1">
      <w:start w:val="1"/>
      <w:numFmt w:val="upperLetter"/>
      <w:lvlText w:val="%8."/>
      <w:lvlJc w:val="left"/>
      <w:pPr>
        <w:ind w:left="4192" w:hanging="400"/>
      </w:pPr>
    </w:lvl>
    <w:lvl w:ilvl="8" w:tplc="0409001B" w:tentative="1">
      <w:start w:val="1"/>
      <w:numFmt w:val="lowerRoman"/>
      <w:lvlText w:val="%9."/>
      <w:lvlJc w:val="right"/>
      <w:pPr>
        <w:ind w:left="4592" w:hanging="400"/>
      </w:pPr>
    </w:lvl>
  </w:abstractNum>
  <w:num w:numId="1">
    <w:abstractNumId w:val="9"/>
  </w:num>
  <w:num w:numId="2">
    <w:abstractNumId w:val="17"/>
  </w:num>
  <w:num w:numId="3">
    <w:abstractNumId w:val="22"/>
  </w:num>
  <w:num w:numId="4">
    <w:abstractNumId w:val="18"/>
  </w:num>
  <w:num w:numId="5">
    <w:abstractNumId w:val="13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19"/>
  </w:num>
  <w:num w:numId="16">
    <w:abstractNumId w:val="26"/>
  </w:num>
  <w:num w:numId="17">
    <w:abstractNumId w:val="11"/>
  </w:num>
  <w:num w:numId="18">
    <w:abstractNumId w:val="21"/>
  </w:num>
  <w:num w:numId="19">
    <w:abstractNumId w:val="20"/>
  </w:num>
  <w:num w:numId="20">
    <w:abstractNumId w:val="15"/>
  </w:num>
  <w:num w:numId="21">
    <w:abstractNumId w:val="24"/>
  </w:num>
  <w:num w:numId="22">
    <w:abstractNumId w:val="16"/>
  </w:num>
  <w:num w:numId="23">
    <w:abstractNumId w:val="23"/>
  </w:num>
  <w:num w:numId="24">
    <w:abstractNumId w:val="12"/>
  </w:num>
  <w:num w:numId="25">
    <w:abstractNumId w:val="28"/>
  </w:num>
  <w:num w:numId="26">
    <w:abstractNumId w:val="14"/>
  </w:num>
  <w:num w:numId="27">
    <w:abstractNumId w:val="25"/>
  </w:num>
  <w:num w:numId="28">
    <w:abstractNumId w:val="27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embedTrueTypeFonts/>
  <w:saveSubsetFonts/>
  <w:bordersDoNotSurroundHeader/>
  <w:bordersDoNotSurroundFooter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1BD"/>
    <w:rsid w:val="00025209"/>
    <w:rsid w:val="000E2CBD"/>
    <w:rsid w:val="001906C5"/>
    <w:rsid w:val="001E4758"/>
    <w:rsid w:val="00265BDF"/>
    <w:rsid w:val="004C0189"/>
    <w:rsid w:val="0050280A"/>
    <w:rsid w:val="005B149A"/>
    <w:rsid w:val="00651471"/>
    <w:rsid w:val="006F21BD"/>
    <w:rsid w:val="0073415A"/>
    <w:rsid w:val="00844C06"/>
    <w:rsid w:val="00A52F8A"/>
    <w:rsid w:val="00A568F7"/>
    <w:rsid w:val="00A7655B"/>
    <w:rsid w:val="00A904A5"/>
    <w:rsid w:val="00BD4316"/>
    <w:rsid w:val="00D0501A"/>
    <w:rsid w:val="00F97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9A2B0"/>
  <w15:docId w15:val="{725AE104-6067-1A42-8662-67C24705C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>
      <w:pPr>
        <w:spacing w:after="24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D0501A"/>
    <w:pPr>
      <w:spacing w:after="0" w:line="240" w:lineRule="auto"/>
    </w:pPr>
    <w:rPr>
      <w:rFonts w:ascii="굴림" w:eastAsia="굴림" w:hAnsi="굴림" w:cs="굴림"/>
      <w:color w:val="auto"/>
      <w:lang w:eastAsia="ko-KR"/>
    </w:rPr>
  </w:style>
  <w:style w:type="paragraph" w:styleId="1">
    <w:name w:val="heading 1"/>
    <w:basedOn w:val="a1"/>
    <w:next w:val="a1"/>
    <w:link w:val="1Char"/>
    <w:uiPriority w:val="9"/>
    <w:qFormat/>
    <w:pPr>
      <w:keepNext/>
      <w:keepLines/>
      <w:spacing w:before="400" w:after="240"/>
      <w:contextualSpacing/>
      <w:outlineLvl w:val="0"/>
    </w:pPr>
    <w:rPr>
      <w:rFonts w:asciiTheme="majorHAnsi" w:eastAsiaTheme="majorEastAsia" w:hAnsiTheme="majorHAnsi" w:cstheme="majorBidi"/>
      <w:color w:val="000000" w:themeColor="text1"/>
      <w:sz w:val="42"/>
      <w:szCs w:val="32"/>
      <w:lang w:val="en-GB"/>
    </w:rPr>
  </w:style>
  <w:style w:type="paragraph" w:styleId="2">
    <w:name w:val="heading 2"/>
    <w:basedOn w:val="a1"/>
    <w:next w:val="a1"/>
    <w:link w:val="2Char"/>
    <w:uiPriority w:val="9"/>
    <w:unhideWhenUsed/>
    <w:qFormat/>
    <w:pPr>
      <w:keepNext/>
      <w:keepLines/>
      <w:spacing w:before="400" w:after="24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  <w:lang w:val="en-GB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pPr>
      <w:keepNext/>
      <w:keepLines/>
      <w:spacing w:before="400" w:after="240"/>
      <w:outlineLvl w:val="2"/>
    </w:pPr>
    <w:rPr>
      <w:rFonts w:asciiTheme="majorHAnsi" w:eastAsiaTheme="majorEastAsia" w:hAnsiTheme="majorHAnsi" w:cstheme="majorBidi"/>
      <w:color w:val="000000" w:themeColor="text1"/>
      <w:sz w:val="30"/>
      <w:lang w:val="en-GB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pPr>
      <w:keepNext/>
      <w:keepLines/>
      <w:spacing w:before="400" w:after="240"/>
      <w:outlineLvl w:val="3"/>
    </w:pPr>
    <w:rPr>
      <w:rFonts w:asciiTheme="majorHAnsi" w:eastAsiaTheme="majorEastAsia" w:hAnsiTheme="majorHAnsi" w:cstheme="majorBidi"/>
      <w:i/>
      <w:iCs/>
      <w:color w:val="000000" w:themeColor="text1"/>
      <w:sz w:val="30"/>
      <w:lang w:val="en-GB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pPr>
      <w:keepNext/>
      <w:keepLines/>
      <w:spacing w:before="400" w:after="240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  <w:lang w:val="en-GB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keepNext/>
      <w:keepLines/>
      <w:spacing w:before="400" w:after="240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  <w:lang w:val="en-GB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pPr>
      <w:keepNext/>
      <w:keepLines/>
      <w:spacing w:before="400" w:after="240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  <w:lang w:val="en-GB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keepNext/>
      <w:keepLines/>
      <w:spacing w:before="400" w:after="240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  <w:lang w:val="en-GB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keepNext/>
      <w:keepLines/>
      <w:spacing w:before="400" w:after="240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  <w:lang w:val="en-GB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Subtitle"/>
    <w:basedOn w:val="a1"/>
    <w:link w:val="Char"/>
    <w:uiPriority w:val="2"/>
    <w:qFormat/>
    <w:pPr>
      <w:numPr>
        <w:ilvl w:val="1"/>
      </w:numPr>
      <w:spacing w:after="300"/>
      <w:contextualSpacing/>
    </w:pPr>
    <w:rPr>
      <w:rFonts w:asciiTheme="minorHAnsi" w:eastAsiaTheme="minorEastAsia" w:hAnsiTheme="minorHAnsi" w:cstheme="minorBidi"/>
      <w:color w:val="000000" w:themeColor="text1"/>
      <w:sz w:val="32"/>
      <w:lang w:val="en-GB"/>
    </w:rPr>
  </w:style>
  <w:style w:type="character" w:customStyle="1" w:styleId="Char">
    <w:name w:val="부제 Char"/>
    <w:basedOn w:val="a2"/>
    <w:link w:val="a5"/>
    <w:uiPriority w:val="2"/>
    <w:rPr>
      <w:rFonts w:eastAsiaTheme="minorEastAsia"/>
      <w:sz w:val="32"/>
    </w:rPr>
  </w:style>
  <w:style w:type="paragraph" w:styleId="a6">
    <w:name w:val="Title"/>
    <w:basedOn w:val="a1"/>
    <w:link w:val="Char0"/>
    <w:uiPriority w:val="1"/>
    <w:qFormat/>
    <w:pPr>
      <w:spacing w:after="240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56"/>
      <w:szCs w:val="56"/>
      <w:lang w:val="en-GB"/>
    </w:rPr>
  </w:style>
  <w:style w:type="character" w:customStyle="1" w:styleId="Char0">
    <w:name w:val="제목 Char"/>
    <w:basedOn w:val="a2"/>
    <w:link w:val="a6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1Char">
    <w:name w:val="제목 1 Char"/>
    <w:basedOn w:val="a2"/>
    <w:link w:val="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a0">
    <w:name w:val="List Number"/>
    <w:basedOn w:val="a1"/>
    <w:uiPriority w:val="13"/>
    <w:qFormat/>
    <w:pPr>
      <w:numPr>
        <w:numId w:val="16"/>
      </w:numPr>
      <w:spacing w:after="240" w:line="312" w:lineRule="auto"/>
    </w:pPr>
    <w:rPr>
      <w:rFonts w:asciiTheme="minorHAnsi" w:eastAsiaTheme="minorEastAsia" w:hAnsiTheme="minorHAnsi" w:cstheme="minorBidi"/>
      <w:color w:val="000000" w:themeColor="text1"/>
      <w:lang w:val="en-GB"/>
    </w:rPr>
  </w:style>
  <w:style w:type="paragraph" w:styleId="a7">
    <w:name w:val="Intense Quote"/>
    <w:basedOn w:val="a1"/>
    <w:next w:val="a1"/>
    <w:link w:val="Char1"/>
    <w:uiPriority w:val="30"/>
    <w:semiHidden/>
    <w:unhideWhenUsed/>
    <w:qFormat/>
    <w:pPr>
      <w:spacing w:before="240" w:after="240" w:line="312" w:lineRule="auto"/>
      <w:ind w:left="490" w:right="490"/>
      <w:contextualSpacing/>
    </w:pPr>
    <w:rPr>
      <w:rFonts w:asciiTheme="minorHAnsi" w:eastAsiaTheme="minorEastAsia" w:hAnsiTheme="minorHAnsi" w:cstheme="minorBidi"/>
      <w:i/>
      <w:iCs/>
      <w:color w:val="000000" w:themeColor="text1"/>
      <w:sz w:val="30"/>
      <w:lang w:val="en-GB"/>
    </w:rPr>
  </w:style>
  <w:style w:type="paragraph" w:styleId="a8">
    <w:name w:val="Quote"/>
    <w:basedOn w:val="a1"/>
    <w:next w:val="a1"/>
    <w:link w:val="Char2"/>
    <w:uiPriority w:val="29"/>
    <w:qFormat/>
    <w:pPr>
      <w:spacing w:before="240" w:after="240" w:line="312" w:lineRule="auto"/>
      <w:ind w:left="490" w:right="490"/>
    </w:pPr>
    <w:rPr>
      <w:rFonts w:asciiTheme="minorHAnsi" w:eastAsiaTheme="minorEastAsia" w:hAnsiTheme="minorHAnsi" w:cstheme="minorBidi"/>
      <w:i/>
      <w:iCs/>
      <w:color w:val="404040" w:themeColor="text1" w:themeTint="BF"/>
      <w:lang w:val="en-GB"/>
    </w:rPr>
  </w:style>
  <w:style w:type="character" w:customStyle="1" w:styleId="Char2">
    <w:name w:val="인용 Char"/>
    <w:basedOn w:val="a2"/>
    <w:link w:val="a8"/>
    <w:uiPriority w:val="29"/>
    <w:rPr>
      <w:i/>
      <w:iCs/>
      <w:color w:val="404040" w:themeColor="text1" w:themeTint="BF"/>
    </w:rPr>
  </w:style>
  <w:style w:type="paragraph" w:styleId="a">
    <w:name w:val="List Bullet"/>
    <w:basedOn w:val="a1"/>
    <w:uiPriority w:val="12"/>
    <w:qFormat/>
    <w:pPr>
      <w:numPr>
        <w:numId w:val="15"/>
      </w:numPr>
      <w:spacing w:after="240" w:line="312" w:lineRule="auto"/>
    </w:pPr>
    <w:rPr>
      <w:rFonts w:asciiTheme="minorHAnsi" w:eastAsiaTheme="minorEastAsia" w:hAnsiTheme="minorHAnsi" w:cstheme="minorBidi"/>
      <w:color w:val="000000" w:themeColor="text1"/>
      <w:lang w:val="en-GB"/>
    </w:rPr>
  </w:style>
  <w:style w:type="table" w:styleId="a9">
    <w:name w:val="Table Grid"/>
    <w:basedOn w:val="a3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작성자"/>
    <w:basedOn w:val="a1"/>
    <w:uiPriority w:val="3"/>
    <w:qFormat/>
    <w:pPr>
      <w:pBdr>
        <w:bottom w:val="single" w:sz="8" w:space="17" w:color="000000" w:themeColor="text1"/>
      </w:pBdr>
      <w:spacing w:after="640"/>
      <w:contextualSpacing/>
    </w:pPr>
    <w:rPr>
      <w:rFonts w:asciiTheme="minorHAnsi" w:eastAsiaTheme="minorEastAsia" w:hAnsiTheme="minorHAnsi" w:cstheme="minorBidi"/>
      <w:color w:val="000000" w:themeColor="text1"/>
      <w:lang w:val="en-GB"/>
    </w:rPr>
  </w:style>
  <w:style w:type="character" w:customStyle="1" w:styleId="5Char">
    <w:name w:val="제목 5 Char"/>
    <w:basedOn w:val="a2"/>
    <w:link w:val="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6Char">
    <w:name w:val="제목 6 Char"/>
    <w:basedOn w:val="a2"/>
    <w:link w:val="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7Char">
    <w:name w:val="제목 7 Char"/>
    <w:basedOn w:val="a2"/>
    <w:link w:val="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8Char">
    <w:name w:val="제목 8 Char"/>
    <w:basedOn w:val="a2"/>
    <w:link w:val="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9Char">
    <w:name w:val="제목 9 Char"/>
    <w:basedOn w:val="a2"/>
    <w:link w:val="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ab">
    <w:name w:val="Subtle Emphasis"/>
    <w:basedOn w:val="a2"/>
    <w:uiPriority w:val="19"/>
    <w:semiHidden/>
    <w:unhideWhenUsed/>
    <w:qFormat/>
    <w:rPr>
      <w:i/>
      <w:iCs/>
      <w:color w:val="000000" w:themeColor="text1"/>
    </w:rPr>
  </w:style>
  <w:style w:type="character" w:styleId="ac">
    <w:name w:val="Emphasis"/>
    <w:basedOn w:val="a2"/>
    <w:uiPriority w:val="20"/>
    <w:semiHidden/>
    <w:unhideWhenUsed/>
    <w:qFormat/>
    <w:rPr>
      <w:b/>
      <w:i/>
      <w:iCs/>
    </w:rPr>
  </w:style>
  <w:style w:type="character" w:styleId="ad">
    <w:name w:val="Intense Emphasis"/>
    <w:basedOn w:val="a2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ae">
    <w:name w:val="Subtle Reference"/>
    <w:basedOn w:val="a2"/>
    <w:uiPriority w:val="31"/>
    <w:semiHidden/>
    <w:unhideWhenUsed/>
    <w:qFormat/>
    <w:rPr>
      <w:caps/>
      <w:smallCaps w:val="0"/>
      <w:color w:val="000000" w:themeColor="text1"/>
    </w:rPr>
  </w:style>
  <w:style w:type="character" w:styleId="af">
    <w:name w:val="Intense Reference"/>
    <w:basedOn w:val="a2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af0">
    <w:name w:val="Book Title"/>
    <w:basedOn w:val="a2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af1">
    <w:name w:val="caption"/>
    <w:basedOn w:val="a1"/>
    <w:next w:val="a1"/>
    <w:uiPriority w:val="35"/>
    <w:semiHidden/>
    <w:unhideWhenUsed/>
    <w:qFormat/>
    <w:pPr>
      <w:spacing w:after="200"/>
    </w:pPr>
    <w:rPr>
      <w:rFonts w:asciiTheme="minorHAnsi" w:eastAsiaTheme="minorEastAsia" w:hAnsiTheme="minorHAnsi" w:cstheme="minorBidi"/>
      <w:i/>
      <w:iCs/>
      <w:color w:val="000000" w:themeColor="text1"/>
      <w:sz w:val="20"/>
      <w:szCs w:val="18"/>
      <w:lang w:val="en-GB"/>
    </w:rPr>
  </w:style>
  <w:style w:type="character" w:styleId="af2">
    <w:name w:val="Placeholder Text"/>
    <w:basedOn w:val="a2"/>
    <w:uiPriority w:val="99"/>
    <w:semiHidden/>
    <w:rPr>
      <w:color w:val="808080"/>
    </w:rPr>
  </w:style>
  <w:style w:type="paragraph" w:styleId="af3">
    <w:name w:val="footer"/>
    <w:basedOn w:val="a1"/>
    <w:link w:val="Char3"/>
    <w:uiPriority w:val="99"/>
    <w:unhideWhenUsed/>
    <w:qFormat/>
    <w:rPr>
      <w:rFonts w:asciiTheme="minorHAnsi" w:eastAsiaTheme="minorEastAsia" w:hAnsiTheme="minorHAnsi" w:cstheme="minorBidi"/>
      <w:color w:val="000000" w:themeColor="text1"/>
      <w:lang w:val="en-GB"/>
    </w:rPr>
  </w:style>
  <w:style w:type="character" w:customStyle="1" w:styleId="Char3">
    <w:name w:val="바닥글 Char"/>
    <w:basedOn w:val="a2"/>
    <w:link w:val="af3"/>
    <w:uiPriority w:val="99"/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table" w:customStyle="1" w:styleId="ReportTable">
    <w:name w:val="Report Table"/>
    <w:basedOn w:val="a3"/>
    <w:uiPriority w:val="99"/>
    <w:pPr>
      <w:spacing w:after="0" w:line="240" w:lineRule="auto"/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Char1">
    <w:name w:val="강한 인용 Char"/>
    <w:basedOn w:val="a2"/>
    <w:link w:val="a7"/>
    <w:uiPriority w:val="30"/>
    <w:semiHidden/>
    <w:rPr>
      <w:i/>
      <w:iCs/>
      <w:sz w:val="30"/>
    </w:rPr>
  </w:style>
  <w:style w:type="character" w:customStyle="1" w:styleId="2Char">
    <w:name w:val="제목 2 Char"/>
    <w:basedOn w:val="a2"/>
    <w:link w:val="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af4">
    <w:name w:val="header"/>
    <w:basedOn w:val="a1"/>
    <w:link w:val="Char4"/>
    <w:uiPriority w:val="99"/>
    <w:qFormat/>
    <w:rPr>
      <w:rFonts w:asciiTheme="minorHAnsi" w:eastAsiaTheme="minorEastAsia" w:hAnsiTheme="minorHAnsi" w:cstheme="minorBidi"/>
      <w:color w:val="000000" w:themeColor="text1"/>
      <w:lang w:val="en-GB"/>
    </w:rPr>
  </w:style>
  <w:style w:type="character" w:customStyle="1" w:styleId="3Char">
    <w:name w:val="제목 3 Char"/>
    <w:basedOn w:val="a2"/>
    <w:link w:val="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Char4">
    <w:name w:val="머리글 Char"/>
    <w:basedOn w:val="a2"/>
    <w:link w:val="af4"/>
    <w:uiPriority w:val="99"/>
  </w:style>
  <w:style w:type="character" w:customStyle="1" w:styleId="4Char">
    <w:name w:val="제목 4 Char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paragraph" w:styleId="af5">
    <w:name w:val="Balloon Text"/>
    <w:basedOn w:val="a1"/>
    <w:link w:val="Char5"/>
    <w:uiPriority w:val="99"/>
    <w:semiHidden/>
    <w:unhideWhenUsed/>
    <w:rsid w:val="006F21BD"/>
    <w:rPr>
      <w:rFonts w:ascii="바탕" w:eastAsia="바탕" w:hAnsiTheme="minorHAnsi" w:cstheme="minorBidi"/>
      <w:color w:val="000000" w:themeColor="text1"/>
      <w:sz w:val="18"/>
      <w:szCs w:val="18"/>
      <w:lang w:val="en-GB"/>
    </w:rPr>
  </w:style>
  <w:style w:type="character" w:customStyle="1" w:styleId="Char5">
    <w:name w:val="풍선 도움말 텍스트 Char"/>
    <w:basedOn w:val="a2"/>
    <w:link w:val="af5"/>
    <w:uiPriority w:val="99"/>
    <w:semiHidden/>
    <w:rsid w:val="006F21BD"/>
    <w:rPr>
      <w:rFonts w:ascii="바탕" w:eastAsia="바탕"/>
      <w:sz w:val="18"/>
      <w:szCs w:val="18"/>
      <w:lang w:val="en-GB" w:eastAsia="ko-KR"/>
    </w:rPr>
  </w:style>
  <w:style w:type="paragraph" w:styleId="af6">
    <w:name w:val="List Paragraph"/>
    <w:basedOn w:val="a1"/>
    <w:uiPriority w:val="34"/>
    <w:unhideWhenUsed/>
    <w:qFormat/>
    <w:rsid w:val="004C0189"/>
    <w:pPr>
      <w:spacing w:after="240" w:line="312" w:lineRule="auto"/>
      <w:ind w:leftChars="400" w:left="800"/>
    </w:pPr>
    <w:rPr>
      <w:rFonts w:asciiTheme="minorHAnsi" w:eastAsiaTheme="minorEastAsia" w:hAnsiTheme="minorHAnsi" w:cstheme="minorBidi"/>
      <w:color w:val="000000" w:themeColor="tex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2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hart" Target="charts/chart1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prillee/Library/Containers/com.microsoft.Word/Data/Library/Application%20Support/Microsoft/Office/16.0/DTS/ko-KR%7b2E3863CB-DFA2-0246-8D0D-BEE41F3053FD%7d/%7b07F51B47-8314-F144-824E-ACF4A875F560%7dtf10002081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2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" altLang="ko-KR"/>
              <a:t>Evaluation</a:t>
            </a:r>
            <a:r>
              <a:rPr lang="en" altLang="ko-KR" baseline="0"/>
              <a:t> Time</a:t>
            </a:r>
            <a:endParaRPr lang="en" alt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waiting 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Sheet1!$B$1:$H$1</c:f>
              <c:strCache>
                <c:ptCount val="7"/>
                <c:pt idx="0">
                  <c:v>FCFS</c:v>
                </c:pt>
                <c:pt idx="1">
                  <c:v>SJF</c:v>
                </c:pt>
                <c:pt idx="2">
                  <c:v>PRIORITY</c:v>
                </c:pt>
                <c:pt idx="3">
                  <c:v>PRE SJF</c:v>
                </c:pt>
                <c:pt idx="4">
                  <c:v>PRE PRI</c:v>
                </c:pt>
                <c:pt idx="5">
                  <c:v>RR</c:v>
                </c:pt>
                <c:pt idx="6">
                  <c:v>MULTI_Q</c:v>
                </c:pt>
              </c:strCache>
            </c:strRef>
          </c:cat>
          <c:val>
            <c:numRef>
              <c:f>Sheet1!$B$2:$H$2</c:f>
              <c:numCache>
                <c:formatCode>General</c:formatCode>
                <c:ptCount val="7"/>
                <c:pt idx="0">
                  <c:v>19.333300000000001</c:v>
                </c:pt>
                <c:pt idx="1">
                  <c:v>17</c:v>
                </c:pt>
                <c:pt idx="2">
                  <c:v>21.16667</c:v>
                </c:pt>
                <c:pt idx="3">
                  <c:v>15</c:v>
                </c:pt>
                <c:pt idx="4">
                  <c:v>23.666699999999999</c:v>
                </c:pt>
                <c:pt idx="5">
                  <c:v>27.333300000000001</c:v>
                </c:pt>
                <c:pt idx="6">
                  <c:v>33.833300000000001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F5F-FA47-91CC-3405A5494E79}"/>
            </c:ext>
          </c:extLst>
        </c:ser>
        <c:ser>
          <c:idx val="1"/>
          <c:order val="1"/>
          <c:tx>
            <c:strRef>
              <c:f>Sheet1!$A$3</c:f>
              <c:strCache>
                <c:ptCount val="1"/>
                <c:pt idx="0">
                  <c:v>turnaround 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Sheet1!$B$1:$H$1</c:f>
              <c:strCache>
                <c:ptCount val="7"/>
                <c:pt idx="0">
                  <c:v>FCFS</c:v>
                </c:pt>
                <c:pt idx="1">
                  <c:v>SJF</c:v>
                </c:pt>
                <c:pt idx="2">
                  <c:v>PRIORITY</c:v>
                </c:pt>
                <c:pt idx="3">
                  <c:v>PRE SJF</c:v>
                </c:pt>
                <c:pt idx="4">
                  <c:v>PRE PRI</c:v>
                </c:pt>
                <c:pt idx="5">
                  <c:v>RR</c:v>
                </c:pt>
                <c:pt idx="6">
                  <c:v>MULTI_Q</c:v>
                </c:pt>
              </c:strCache>
            </c:strRef>
          </c:cat>
          <c:val>
            <c:numRef>
              <c:f>Sheet1!$B$3:$H$3</c:f>
              <c:numCache>
                <c:formatCode>General</c:formatCode>
                <c:ptCount val="7"/>
                <c:pt idx="0">
                  <c:v>36</c:v>
                </c:pt>
                <c:pt idx="1">
                  <c:v>33.666699999999999</c:v>
                </c:pt>
                <c:pt idx="2">
                  <c:v>37.833329999999997</c:v>
                </c:pt>
                <c:pt idx="3">
                  <c:v>31.666699999999999</c:v>
                </c:pt>
                <c:pt idx="4">
                  <c:v>40.333300000000001</c:v>
                </c:pt>
                <c:pt idx="5">
                  <c:v>9.5</c:v>
                </c:pt>
                <c:pt idx="6">
                  <c:v>49.833300000000001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F5F-FA47-91CC-3405A5494E79}"/>
            </c:ext>
          </c:extLst>
        </c:ser>
        <c:ser>
          <c:idx val="2"/>
          <c:order val="2"/>
          <c:tx>
            <c:strRef>
              <c:f>Sheet1!$A$4</c:f>
              <c:strCache>
                <c:ptCount val="1"/>
                <c:pt idx="0">
                  <c:v>response 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Sheet1!$B$1:$H$1</c:f>
              <c:strCache>
                <c:ptCount val="7"/>
                <c:pt idx="0">
                  <c:v>FCFS</c:v>
                </c:pt>
                <c:pt idx="1">
                  <c:v>SJF</c:v>
                </c:pt>
                <c:pt idx="2">
                  <c:v>PRIORITY</c:v>
                </c:pt>
                <c:pt idx="3">
                  <c:v>PRE SJF</c:v>
                </c:pt>
                <c:pt idx="4">
                  <c:v>PRE PRI</c:v>
                </c:pt>
                <c:pt idx="5">
                  <c:v>RR</c:v>
                </c:pt>
                <c:pt idx="6">
                  <c:v>MULTI_Q</c:v>
                </c:pt>
              </c:strCache>
            </c:strRef>
          </c:cat>
          <c:val>
            <c:numRef>
              <c:f>Sheet1!$B$4:$H$4</c:f>
              <c:numCache>
                <c:formatCode>General</c:formatCode>
                <c:ptCount val="7"/>
                <c:pt idx="0">
                  <c:v>11.16667</c:v>
                </c:pt>
                <c:pt idx="1">
                  <c:v>13</c:v>
                </c:pt>
                <c:pt idx="2">
                  <c:v>13</c:v>
                </c:pt>
                <c:pt idx="3">
                  <c:v>7</c:v>
                </c:pt>
                <c:pt idx="4">
                  <c:v>15.5</c:v>
                </c:pt>
                <c:pt idx="5">
                  <c:v>5.3333000000000004</c:v>
                </c:pt>
                <c:pt idx="6">
                  <c:v>8.8332999999999995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4F5F-FA47-91CC-3405A5494E79}"/>
            </c:ext>
          </c:extLst>
        </c:ser>
        <c:ser>
          <c:idx val="3"/>
          <c:order val="3"/>
          <c:tx>
            <c:strRef>
              <c:f>Sheet1!$A$5</c:f>
              <c:strCache>
                <c:ptCount val="1"/>
                <c:pt idx="0">
                  <c:v>avgT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Sheet1!$B$1:$H$1</c:f>
              <c:strCache>
                <c:ptCount val="7"/>
                <c:pt idx="0">
                  <c:v>FCFS</c:v>
                </c:pt>
                <c:pt idx="1">
                  <c:v>SJF</c:v>
                </c:pt>
                <c:pt idx="2">
                  <c:v>PRIORITY</c:v>
                </c:pt>
                <c:pt idx="3">
                  <c:v>PRE SJF</c:v>
                </c:pt>
                <c:pt idx="4">
                  <c:v>PRE PRI</c:v>
                </c:pt>
                <c:pt idx="5">
                  <c:v>RR</c:v>
                </c:pt>
                <c:pt idx="6">
                  <c:v>MULTI_Q</c:v>
                </c:pt>
              </c:strCache>
            </c:strRef>
          </c:cat>
          <c:val>
            <c:numRef>
              <c:f>Sheet1!$B$5:$H$5</c:f>
              <c:numCache>
                <c:formatCode>General</c:formatCode>
                <c:ptCount val="7"/>
                <c:pt idx="0">
                  <c:v>22.16667</c:v>
                </c:pt>
                <c:pt idx="1">
                  <c:v>21.222200000000001</c:v>
                </c:pt>
                <c:pt idx="2">
                  <c:v>24</c:v>
                </c:pt>
                <c:pt idx="3">
                  <c:v>17.8889</c:v>
                </c:pt>
                <c:pt idx="4">
                  <c:v>26.5</c:v>
                </c:pt>
                <c:pt idx="5">
                  <c:v>14.05556</c:v>
                </c:pt>
                <c:pt idx="6">
                  <c:v>30.833300000000001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4F5F-FA47-91CC-3405A5494E79}"/>
            </c:ext>
          </c:extLst>
        </c:ser>
        <c:ser>
          <c:idx val="4"/>
          <c:order val="4"/>
          <c:tx>
            <c:strRef>
              <c:f>Sheet1!$A$6</c:f>
              <c:strCache>
                <c:ptCount val="1"/>
                <c:pt idx="0">
                  <c:v>CPU utilization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Sheet1!$B$1:$H$1</c:f>
              <c:strCache>
                <c:ptCount val="7"/>
                <c:pt idx="0">
                  <c:v>FCFS</c:v>
                </c:pt>
                <c:pt idx="1">
                  <c:v>SJF</c:v>
                </c:pt>
                <c:pt idx="2">
                  <c:v>PRIORITY</c:v>
                </c:pt>
                <c:pt idx="3">
                  <c:v>PRE SJF</c:v>
                </c:pt>
                <c:pt idx="4">
                  <c:v>PRE PRI</c:v>
                </c:pt>
                <c:pt idx="5">
                  <c:v>RR</c:v>
                </c:pt>
                <c:pt idx="6">
                  <c:v>MULTI_Q</c:v>
                </c:pt>
              </c:strCache>
            </c:strRef>
          </c:cat>
          <c:val>
            <c:numRef>
              <c:f>Sheet1!$B$6:$H$6</c:f>
              <c:numCache>
                <c:formatCode>General</c:formatCode>
                <c:ptCount val="7"/>
                <c:pt idx="0">
                  <c:v>0.98717900000000003</c:v>
                </c:pt>
                <c:pt idx="1">
                  <c:v>0.91666700000000001</c:v>
                </c:pt>
                <c:pt idx="2">
                  <c:v>0.98717900000000003</c:v>
                </c:pt>
                <c:pt idx="3">
                  <c:v>0.91666700000000001</c:v>
                </c:pt>
                <c:pt idx="4">
                  <c:v>0.93902399999999997</c:v>
                </c:pt>
                <c:pt idx="5">
                  <c:v>0.98717900000000003</c:v>
                </c:pt>
                <c:pt idx="6">
                  <c:v>0.96250000000000002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4F5F-FA47-91CC-3405A5494E7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80610511"/>
        <c:axId val="1080610895"/>
      </c:barChart>
      <c:catAx>
        <c:axId val="108061051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80610895"/>
        <c:crosses val="autoZero"/>
        <c:auto val="1"/>
        <c:lblAlgn val="ctr"/>
        <c:lblOffset val="100"/>
        <c:noMultiLvlLbl val="0"/>
      </c:catAx>
      <c:valAx>
        <c:axId val="108061089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108061051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연구 논문.dotx</Template>
  <TotalTime>8</TotalTime>
  <Pages>20</Pages>
  <Words>1821</Words>
  <Characters>10385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이수민[ 학부재학 / 컴퓨터학과 ]</dc:creator>
  <cp:lastModifiedBy>이수민[ 학부재학 / 컴퓨터학과 ]</cp:lastModifiedBy>
  <cp:revision>3</cp:revision>
  <dcterms:created xsi:type="dcterms:W3CDTF">2019-06-10T06:42:00Z</dcterms:created>
  <dcterms:modified xsi:type="dcterms:W3CDTF">2019-06-10T07:01:00Z</dcterms:modified>
</cp:coreProperties>
</file>